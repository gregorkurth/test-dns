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73B61" w14:textId="77777777" w:rsidR="00597E11" w:rsidRPr="00A6419D" w:rsidRDefault="00597E11">
      <w:pPr>
        <w:rPr>
          <w:rFonts w:cs="Arial"/>
          <w:b/>
          <w:i/>
          <w:color w:val="50555A"/>
        </w:rPr>
      </w:pPr>
      <w:r w:rsidRPr="00A6419D">
        <w:rPr>
          <w:rFonts w:cs="Arial"/>
          <w:b/>
          <w:i/>
          <w:color w:val="50555A"/>
        </w:rPr>
        <w:br w:type="page"/>
      </w:r>
    </w:p>
    <w:p w14:paraId="533DBB4C" w14:textId="77777777" w:rsidR="000C4869" w:rsidRPr="00A6419D" w:rsidRDefault="000C4869">
      <w:pPr>
        <w:pStyle w:val="Verzeichnis1"/>
        <w:rPr>
          <w:color w:val="50555A"/>
        </w:rPr>
      </w:pPr>
      <w:bookmarkStart w:id="0" w:name="_Hlk151728639"/>
      <w:r w:rsidRPr="00A6419D">
        <w:rPr>
          <w:color w:val="50555A"/>
        </w:rPr>
        <w:lastRenderedPageBreak/>
        <w:t>Inhaltsverzeichnis</w:t>
      </w:r>
    </w:p>
    <w:bookmarkStart w:id="1" w:name="OLE_LINK1"/>
    <w:bookmarkEnd w:id="0"/>
    <w:p w14:paraId="367EA203" w14:textId="1CC5A2A9" w:rsidR="00CD3507" w:rsidRDefault="0057705A">
      <w:pPr>
        <w:pStyle w:val="Verzeichnis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de-CH" w:eastAsia="de-CH"/>
          <w14:ligatures w14:val="standardContextual"/>
        </w:rPr>
      </w:pPr>
      <w:r w:rsidRPr="00A6419D">
        <w:rPr>
          <w:b w:val="0"/>
          <w:bCs w:val="0"/>
          <w:color w:val="50555A"/>
        </w:rPr>
        <w:fldChar w:fldCharType="begin"/>
      </w:r>
      <w:r w:rsidRPr="00A6419D">
        <w:rPr>
          <w:b w:val="0"/>
          <w:bCs w:val="0"/>
          <w:color w:val="50555A"/>
        </w:rPr>
        <w:instrText xml:space="preserve"> TOC \o "1-3" \h \z \u </w:instrText>
      </w:r>
      <w:r w:rsidRPr="00A6419D">
        <w:rPr>
          <w:b w:val="0"/>
          <w:bCs w:val="0"/>
          <w:color w:val="50555A"/>
        </w:rPr>
        <w:fldChar w:fldCharType="separate"/>
      </w:r>
      <w:hyperlink w:anchor="_Toc224299860" w:history="1">
        <w:r w:rsidR="00CD3507" w:rsidRPr="00EA6B9D">
          <w:rPr>
            <w:rStyle w:val="Hyperlink"/>
            <w:noProof/>
          </w:rPr>
          <w:t>1</w:t>
        </w:r>
        <w:r w:rsidR="00CD3507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de-CH" w:eastAsia="de-CH"/>
            <w14:ligatures w14:val="standardContextual"/>
          </w:rPr>
          <w:tab/>
        </w:r>
        <w:r w:rsidR="00CD3507" w:rsidRPr="00EA6B9D">
          <w:rPr>
            <w:rStyle w:val="Hyperlink"/>
            <w:noProof/>
          </w:rPr>
          <w:t>Introduction</w:t>
        </w:r>
        <w:r w:rsidR="00CD3507">
          <w:rPr>
            <w:noProof/>
            <w:webHidden/>
          </w:rPr>
          <w:tab/>
        </w:r>
        <w:r w:rsidR="00CD3507">
          <w:rPr>
            <w:noProof/>
            <w:webHidden/>
          </w:rPr>
          <w:fldChar w:fldCharType="begin"/>
        </w:r>
        <w:r w:rsidR="00CD3507">
          <w:rPr>
            <w:noProof/>
            <w:webHidden/>
          </w:rPr>
          <w:instrText xml:space="preserve"> PAGEREF _Toc224299860 \h </w:instrText>
        </w:r>
        <w:r w:rsidR="00CD3507">
          <w:rPr>
            <w:noProof/>
            <w:webHidden/>
          </w:rPr>
        </w:r>
        <w:r w:rsidR="00CD3507">
          <w:rPr>
            <w:noProof/>
            <w:webHidden/>
          </w:rPr>
          <w:fldChar w:fldCharType="separate"/>
        </w:r>
        <w:r w:rsidR="00CD3507">
          <w:rPr>
            <w:noProof/>
            <w:webHidden/>
          </w:rPr>
          <w:t>3</w:t>
        </w:r>
        <w:r w:rsidR="00CD3507">
          <w:rPr>
            <w:noProof/>
            <w:webHidden/>
          </w:rPr>
          <w:fldChar w:fldCharType="end"/>
        </w:r>
      </w:hyperlink>
    </w:p>
    <w:p w14:paraId="331A194B" w14:textId="7F9963C7" w:rsidR="00CD3507" w:rsidRDefault="00CD3507">
      <w:pPr>
        <w:pStyle w:val="Verzeichnis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de-CH" w:eastAsia="de-CH"/>
          <w14:ligatures w14:val="standardContextual"/>
        </w:rPr>
      </w:pPr>
      <w:hyperlink w:anchor="_Toc224299861" w:history="1">
        <w:r w:rsidRPr="00EA6B9D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de-CH" w:eastAsia="de-CH"/>
            <w14:ligatures w14:val="standardContextual"/>
          </w:rPr>
          <w:tab/>
        </w:r>
        <w:r w:rsidRPr="00EA6B9D">
          <w:rPr>
            <w:rStyle w:val="Hyperlink"/>
            <w:noProof/>
          </w:rPr>
          <w:t>Architecture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_Toc224299861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4921AC" w14:textId="1DC7B140" w:rsidR="00CD3507" w:rsidRDefault="00CD3507">
      <w:pPr>
        <w:pStyle w:val="Verzeichnis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de-CH" w:eastAsia="de-CH"/>
          <w14:ligatures w14:val="standardContextual"/>
        </w:rPr>
      </w:pPr>
      <w:hyperlink w:anchor="_Toc224299862" w:history="1">
        <w:r w:rsidRPr="00EA6B9D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de-CH" w:eastAsia="de-CH"/>
            <w14:ligatures w14:val="standardContextual"/>
          </w:rPr>
          <w:tab/>
        </w:r>
        <w:r w:rsidRPr="00EA6B9D">
          <w:rPr>
            <w:rStyle w:val="Hyperlink"/>
            <w:noProof/>
          </w:rPr>
          <w:t>Architecture Layers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_Toc224299862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F9D8BA5" w14:textId="2224502E" w:rsidR="00CD3507" w:rsidRDefault="00CD3507">
      <w:pPr>
        <w:pStyle w:val="Verzeichnis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de-CH" w:eastAsia="de-CH"/>
          <w14:ligatures w14:val="standardContextual"/>
        </w:rPr>
      </w:pPr>
      <w:hyperlink w:anchor="_Toc224299863" w:history="1">
        <w:r w:rsidRPr="00EA6B9D">
          <w:rPr>
            <w:rStyle w:val="Hyperlink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de-CH" w:eastAsia="de-CH"/>
            <w14:ligatures w14:val="standardContextual"/>
          </w:rPr>
          <w:tab/>
        </w:r>
        <w:r w:rsidRPr="00EA6B9D">
          <w:rPr>
            <w:rStyle w:val="Hyperlink"/>
            <w:noProof/>
          </w:rPr>
          <w:t>Process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_Toc224299863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A02E959" w14:textId="2B3A7E3C" w:rsidR="00CD3507" w:rsidRDefault="00CD3507">
      <w:pPr>
        <w:pStyle w:val="Verzeichnis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de-CH" w:eastAsia="de-CH"/>
          <w14:ligatures w14:val="standardContextual"/>
        </w:rPr>
      </w:pPr>
      <w:hyperlink w:anchor="_Toc224299864" w:history="1">
        <w:r w:rsidRPr="00EA6B9D">
          <w:rPr>
            <w:rStyle w:val="Hyperlink"/>
            <w:noProof/>
            <w:lang w:val="de-CH"/>
          </w:rPr>
          <w:t>5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de-CH" w:eastAsia="de-CH"/>
            <w14:ligatures w14:val="standardContextual"/>
          </w:rPr>
          <w:tab/>
        </w:r>
        <w:r w:rsidRPr="00EA6B9D">
          <w:rPr>
            <w:rStyle w:val="Hyperlink"/>
            <w:noProof/>
            <w:lang w:val="de-CH"/>
          </w:rPr>
          <w:t>Artifacts per Layer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_Toc224299864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CBEBBD8" w14:textId="504ABAE6" w:rsidR="00CD3507" w:rsidRDefault="00CD3507">
      <w:pPr>
        <w:pStyle w:val="Verzeichnis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de-CH" w:eastAsia="de-CH"/>
          <w14:ligatures w14:val="standardContextual"/>
        </w:rPr>
      </w:pPr>
      <w:hyperlink w:anchor="_Toc224299865" w:history="1">
        <w:r w:rsidRPr="00EA6B9D">
          <w:rPr>
            <w:rStyle w:val="Hyperlink"/>
            <w:noProof/>
          </w:rPr>
          <w:t>6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de-CH" w:eastAsia="de-CH"/>
            <w14:ligatures w14:val="standardContextual"/>
          </w:rPr>
          <w:tab/>
        </w:r>
        <w:r w:rsidRPr="00EA6B9D">
          <w:rPr>
            <w:rStyle w:val="Hyperlink"/>
            <w:noProof/>
          </w:rPr>
          <w:t>Engineering Deliverables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_Toc224299865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C39365E" w14:textId="7C0E79D8" w:rsidR="00CD3507" w:rsidRDefault="00CD3507">
      <w:pPr>
        <w:pStyle w:val="Verzeichnis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de-CH" w:eastAsia="de-CH"/>
          <w14:ligatures w14:val="standardContextual"/>
        </w:rPr>
      </w:pPr>
      <w:hyperlink w:anchor="_Toc224299866" w:history="1">
        <w:r w:rsidRPr="00EA6B9D">
          <w:rPr>
            <w:rStyle w:val="Hyperlink"/>
            <w:noProof/>
          </w:rPr>
          <w:t>7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de-CH" w:eastAsia="de-CH"/>
            <w14:ligatures w14:val="standardContextual"/>
          </w:rPr>
          <w:tab/>
        </w:r>
        <w:r w:rsidRPr="00EA6B9D">
          <w:rPr>
            <w:rStyle w:val="Hyperlink"/>
            <w:noProof/>
          </w:rPr>
          <w:t>Product Governance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_Toc224299866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9E79960" w14:textId="14647DF1" w:rsidR="00CD3507" w:rsidRDefault="00CD3507">
      <w:pPr>
        <w:pStyle w:val="Verzeichnis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de-CH" w:eastAsia="de-CH"/>
          <w14:ligatures w14:val="standardContextual"/>
        </w:rPr>
      </w:pPr>
      <w:hyperlink w:anchor="_Toc224299867" w:history="1">
        <w:r w:rsidRPr="00EA6B9D">
          <w:rPr>
            <w:rStyle w:val="Hyperlink"/>
            <w:noProof/>
          </w:rPr>
          <w:t>8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de-CH" w:eastAsia="de-CH"/>
            <w14:ligatures w14:val="standardContextual"/>
          </w:rPr>
          <w:tab/>
        </w:r>
        <w:r w:rsidRPr="00EA6B9D">
          <w:rPr>
            <w:rStyle w:val="Hyperlink"/>
            <w:noProof/>
          </w:rPr>
          <w:t>Quality / Maturity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_Toc224299867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4F3E0EC" w14:textId="318BC9E1" w:rsidR="00CD3507" w:rsidRDefault="00CD3507">
      <w:pPr>
        <w:pStyle w:val="Verzeichnis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de-CH" w:eastAsia="de-CH"/>
          <w14:ligatures w14:val="standardContextual"/>
        </w:rPr>
      </w:pPr>
      <w:hyperlink w:anchor="_Toc224299868" w:history="1">
        <w:r w:rsidRPr="00EA6B9D">
          <w:rPr>
            <w:rStyle w:val="Hyperlink"/>
            <w:noProof/>
            <w:lang w:eastAsia="de-CH"/>
          </w:rPr>
          <w:t>9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de-CH" w:eastAsia="de-CH"/>
            <w14:ligatures w14:val="standardContextual"/>
          </w:rPr>
          <w:tab/>
        </w:r>
        <w:r w:rsidRPr="00EA6B9D">
          <w:rPr>
            <w:rStyle w:val="Hyperlink"/>
            <w:noProof/>
            <w:lang w:eastAsia="de-CH"/>
          </w:rPr>
          <w:t>Example: DNS Service Implementation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_Toc224299868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B08B0E7" w14:textId="74270F8A" w:rsidR="00CD3507" w:rsidRDefault="00CD3507">
      <w:pPr>
        <w:pStyle w:val="Verzeichnis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de-CH" w:eastAsia="de-CH"/>
          <w14:ligatures w14:val="standardContextual"/>
        </w:rPr>
      </w:pPr>
      <w:hyperlink w:anchor="_Toc224299869" w:history="1">
        <w:r w:rsidRPr="00EA6B9D">
          <w:rPr>
            <w:rStyle w:val="Hyperlink"/>
            <w:noProof/>
            <w:lang w:eastAsia="de-CH"/>
          </w:rPr>
          <w:t>10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de-CH" w:eastAsia="de-CH"/>
            <w14:ligatures w14:val="standardContextual"/>
          </w:rPr>
          <w:tab/>
        </w:r>
        <w:r w:rsidRPr="00EA6B9D">
          <w:rPr>
            <w:rStyle w:val="Hyperlink"/>
            <w:noProof/>
            <w:lang w:eastAsia="de-CH"/>
          </w:rPr>
          <w:t>Accountability and Responsibility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_Toc224299869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777485E" w14:textId="300FF02E" w:rsidR="00CD3507" w:rsidRDefault="00CD3507">
      <w:pPr>
        <w:pStyle w:val="Verzeichnis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de-CH" w:eastAsia="de-CH"/>
          <w14:ligatures w14:val="standardContextual"/>
        </w:rPr>
      </w:pPr>
      <w:hyperlink w:anchor="_Toc224299870" w:history="1">
        <w:r w:rsidRPr="00EA6B9D">
          <w:rPr>
            <w:rStyle w:val="Hyperlink"/>
            <w:noProof/>
            <w:lang w:eastAsia="de-CH"/>
          </w:rPr>
          <w:t>11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de-CH" w:eastAsia="de-CH"/>
            <w14:ligatures w14:val="standardContextual"/>
          </w:rPr>
          <w:tab/>
        </w:r>
        <w:r w:rsidRPr="00EA6B9D">
          <w:rPr>
            <w:rStyle w:val="Hyperlink"/>
            <w:noProof/>
            <w:lang w:eastAsia="de-CH"/>
          </w:rPr>
          <w:t>Governance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_Toc224299870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61FE557" w14:textId="6E49DF02" w:rsidR="00CD3507" w:rsidRDefault="00CD3507">
      <w:pPr>
        <w:pStyle w:val="Verzeichnis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de-CH" w:eastAsia="de-CH"/>
          <w14:ligatures w14:val="standardContextual"/>
        </w:rPr>
      </w:pPr>
      <w:hyperlink w:anchor="_Toc224299871" w:history="1">
        <w:r w:rsidRPr="00EA6B9D">
          <w:rPr>
            <w:rStyle w:val="Hyperlink"/>
            <w:noProof/>
            <w:lang w:eastAsia="de-CH"/>
          </w:rPr>
          <w:t>12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de-CH" w:eastAsia="de-CH"/>
            <w14:ligatures w14:val="standardContextual"/>
          </w:rPr>
          <w:tab/>
        </w:r>
        <w:r w:rsidRPr="00EA6B9D">
          <w:rPr>
            <w:rStyle w:val="Hyperlink"/>
            <w:noProof/>
            <w:lang w:eastAsia="de-CH"/>
          </w:rPr>
          <w:t>Agile Integration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_Toc224299871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0ADEE02" w14:textId="674159A0" w:rsidR="00CD3507" w:rsidRDefault="00CD3507">
      <w:pPr>
        <w:pStyle w:val="Verzeichnis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de-CH" w:eastAsia="de-CH"/>
          <w14:ligatures w14:val="standardContextual"/>
        </w:rPr>
      </w:pPr>
      <w:hyperlink w:anchor="_Toc224299872" w:history="1">
        <w:r w:rsidRPr="00EA6B9D">
          <w:rPr>
            <w:rStyle w:val="Hyperlink"/>
            <w:noProof/>
            <w:lang w:eastAsia="de-CH"/>
          </w:rPr>
          <w:t>13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de-CH" w:eastAsia="de-CH"/>
            <w14:ligatures w14:val="standardContextual"/>
          </w:rPr>
          <w:tab/>
        </w:r>
        <w:r w:rsidRPr="00EA6B9D">
          <w:rPr>
            <w:rStyle w:val="Hyperlink"/>
            <w:noProof/>
            <w:lang w:eastAsia="de-CH"/>
          </w:rPr>
          <w:t>Definition of Done per Layer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_Toc224299872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B908D6D" w14:textId="293B62A2" w:rsidR="00CD3507" w:rsidRDefault="00CD3507">
      <w:pPr>
        <w:pStyle w:val="Verzeichnis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de-CH" w:eastAsia="de-CH"/>
          <w14:ligatures w14:val="standardContextual"/>
        </w:rPr>
      </w:pPr>
      <w:hyperlink w:anchor="_Toc224299873" w:history="1">
        <w:r w:rsidRPr="00EA6B9D">
          <w:rPr>
            <w:rStyle w:val="Hyperlink"/>
            <w:noProof/>
            <w:lang w:eastAsia="de-CH"/>
          </w:rPr>
          <w:t>14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de-CH" w:eastAsia="de-CH"/>
            <w14:ligatures w14:val="standardContextual"/>
          </w:rPr>
          <w:tab/>
        </w:r>
        <w:r w:rsidRPr="00EA6B9D">
          <w:rPr>
            <w:rStyle w:val="Hyperlink"/>
            <w:noProof/>
            <w:lang w:eastAsia="de-CH"/>
          </w:rPr>
          <w:t>Conclusion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_Toc224299873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38E9278" w14:textId="4DF0DA65" w:rsidR="00CD3507" w:rsidRDefault="00CD3507">
      <w:pPr>
        <w:pStyle w:val="Verzeichnis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de-CH" w:eastAsia="de-CH"/>
          <w14:ligatures w14:val="standardContextual"/>
        </w:rPr>
      </w:pPr>
      <w:hyperlink w:anchor="_Toc224299874" w:history="1">
        <w:r w:rsidRPr="00EA6B9D">
          <w:rPr>
            <w:rStyle w:val="Hyperlink"/>
            <w:noProof/>
          </w:rPr>
          <w:t>15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de-CH" w:eastAsia="de-CH"/>
            <w14:ligatures w14:val="standardContextual"/>
          </w:rPr>
          <w:tab/>
        </w:r>
        <w:r w:rsidRPr="00EA6B9D">
          <w:rPr>
            <w:rStyle w:val="Hyperlink"/>
            <w:noProof/>
            <w:lang w:eastAsia="de-CH"/>
          </w:rPr>
          <w:t>List of figures and tables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_Toc224299874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5C4237A" w14:textId="3F95F9CF" w:rsidR="005977D5" w:rsidRPr="00A6419D" w:rsidRDefault="0057705A" w:rsidP="00B215BF">
      <w:pPr>
        <w:pStyle w:val="Textkrper"/>
        <w:rPr>
          <w:rFonts w:cstheme="minorHAnsi"/>
          <w:b/>
          <w:bCs/>
          <w:color w:val="50555A"/>
        </w:rPr>
      </w:pPr>
      <w:r w:rsidRPr="00A6419D">
        <w:rPr>
          <w:rFonts w:cstheme="minorHAnsi"/>
          <w:b/>
          <w:bCs/>
          <w:color w:val="50555A"/>
        </w:rPr>
        <w:fldChar w:fldCharType="end"/>
      </w:r>
      <w:bookmarkEnd w:id="1"/>
    </w:p>
    <w:p w14:paraId="2091C604" w14:textId="77777777" w:rsidR="005977D5" w:rsidRPr="00A6419D" w:rsidRDefault="005977D5" w:rsidP="00B215BF">
      <w:pPr>
        <w:pStyle w:val="Textkrper"/>
        <w:rPr>
          <w:rFonts w:cstheme="minorHAnsi"/>
          <w:b/>
          <w:bCs/>
          <w:color w:val="50555A"/>
        </w:rPr>
      </w:pPr>
    </w:p>
    <w:p w14:paraId="13665C9D" w14:textId="77777777" w:rsidR="005977D5" w:rsidRPr="00A6419D" w:rsidRDefault="005977D5" w:rsidP="00B215BF">
      <w:pPr>
        <w:pStyle w:val="Textkrper"/>
        <w:rPr>
          <w:rFonts w:cstheme="minorHAnsi"/>
          <w:b/>
          <w:bCs/>
          <w:color w:val="50555A"/>
        </w:rPr>
      </w:pPr>
      <w:r w:rsidRPr="00A6419D">
        <w:rPr>
          <w:rFonts w:cstheme="minorHAnsi"/>
          <w:b/>
          <w:bCs/>
          <w:color w:val="50555A"/>
        </w:rPr>
        <w:t>Abbildungsverzeichnis</w:t>
      </w:r>
    </w:p>
    <w:p w14:paraId="58FBA400" w14:textId="77777777" w:rsidR="005977D5" w:rsidRPr="00A6419D" w:rsidRDefault="005977D5">
      <w:pPr>
        <w:pStyle w:val="Abbildungsverzeichnis"/>
        <w:tabs>
          <w:tab w:val="right" w:leader="dot" w:pos="9628"/>
        </w:tabs>
        <w:rPr>
          <w:rFonts w:asciiTheme="minorHAnsi" w:eastAsiaTheme="minorEastAsia" w:hAnsiTheme="minorHAnsi"/>
          <w:szCs w:val="22"/>
          <w:lang w:eastAsia="de-CH"/>
        </w:rPr>
      </w:pPr>
      <w:r w:rsidRPr="00A6419D">
        <w:rPr>
          <w:rFonts w:cstheme="minorHAnsi"/>
          <w:b/>
          <w:bCs/>
          <w:color w:val="50555A"/>
        </w:rPr>
        <w:fldChar w:fldCharType="begin"/>
      </w:r>
      <w:r w:rsidRPr="00A6419D">
        <w:rPr>
          <w:rFonts w:cstheme="minorHAnsi"/>
          <w:b/>
          <w:bCs/>
          <w:color w:val="50555A"/>
        </w:rPr>
        <w:instrText xml:space="preserve"> TOC \h \z \c "Abbildung" </w:instrText>
      </w:r>
      <w:r w:rsidRPr="00A6419D">
        <w:rPr>
          <w:rFonts w:cstheme="minorHAnsi"/>
          <w:b/>
          <w:bCs/>
          <w:color w:val="50555A"/>
        </w:rPr>
        <w:fldChar w:fldCharType="separate"/>
      </w:r>
      <w:hyperlink w:anchor="_Toc193485482" w:history="1">
        <w:r w:rsidRPr="00A6419D">
          <w:rPr>
            <w:rStyle w:val="Hyperlink"/>
          </w:rPr>
          <w:t>Abbildung 1: TITEL DER ABBILDUNG</w:t>
        </w:r>
        <w:r w:rsidRPr="00A6419D">
          <w:rPr>
            <w:webHidden/>
          </w:rPr>
          <w:tab/>
        </w:r>
        <w:r w:rsidRPr="00A6419D">
          <w:rPr>
            <w:webHidden/>
          </w:rPr>
          <w:fldChar w:fldCharType="begin"/>
        </w:r>
        <w:r w:rsidRPr="00A6419D">
          <w:rPr>
            <w:webHidden/>
          </w:rPr>
          <w:instrText xml:space="preserve"> PAGEREF _Toc193485482 \h </w:instrText>
        </w:r>
        <w:r w:rsidRPr="00A6419D">
          <w:rPr>
            <w:webHidden/>
          </w:rPr>
        </w:r>
        <w:r w:rsidRPr="00A6419D">
          <w:rPr>
            <w:webHidden/>
          </w:rPr>
          <w:fldChar w:fldCharType="separate"/>
        </w:r>
        <w:r w:rsidRPr="00A6419D">
          <w:rPr>
            <w:webHidden/>
          </w:rPr>
          <w:t>3</w:t>
        </w:r>
        <w:r w:rsidRPr="00A6419D">
          <w:rPr>
            <w:webHidden/>
          </w:rPr>
          <w:fldChar w:fldCharType="end"/>
        </w:r>
      </w:hyperlink>
    </w:p>
    <w:p w14:paraId="48CF7598" w14:textId="77777777" w:rsidR="005977D5" w:rsidRPr="00A6419D" w:rsidRDefault="005977D5" w:rsidP="00B215BF">
      <w:pPr>
        <w:pStyle w:val="Textkrper"/>
        <w:rPr>
          <w:rFonts w:cstheme="minorHAnsi"/>
          <w:b/>
          <w:bCs/>
          <w:color w:val="50555A"/>
        </w:rPr>
      </w:pPr>
      <w:r w:rsidRPr="00A6419D">
        <w:rPr>
          <w:rFonts w:cstheme="minorHAnsi"/>
          <w:b/>
          <w:bCs/>
          <w:color w:val="50555A"/>
        </w:rPr>
        <w:fldChar w:fldCharType="end"/>
      </w:r>
    </w:p>
    <w:p w14:paraId="59DF256E" w14:textId="77777777" w:rsidR="005977D5" w:rsidRPr="00A6419D" w:rsidRDefault="005977D5" w:rsidP="00B215BF">
      <w:pPr>
        <w:pStyle w:val="Textkrper"/>
        <w:rPr>
          <w:rFonts w:cstheme="minorHAnsi"/>
          <w:b/>
          <w:bCs/>
          <w:color w:val="50555A"/>
        </w:rPr>
      </w:pPr>
    </w:p>
    <w:p w14:paraId="60ABC54D" w14:textId="77777777" w:rsidR="005977D5" w:rsidRPr="00A6419D" w:rsidRDefault="005977D5" w:rsidP="00B215BF">
      <w:pPr>
        <w:pStyle w:val="Textkrper"/>
        <w:rPr>
          <w:rFonts w:cstheme="minorHAnsi"/>
          <w:b/>
          <w:bCs/>
          <w:color w:val="50555A"/>
        </w:rPr>
      </w:pPr>
      <w:r w:rsidRPr="00A6419D">
        <w:rPr>
          <w:rFonts w:cstheme="minorHAnsi"/>
          <w:b/>
          <w:bCs/>
          <w:color w:val="50555A"/>
        </w:rPr>
        <w:t>Tabellenverzeichnis</w:t>
      </w:r>
    </w:p>
    <w:p w14:paraId="38BCFABB" w14:textId="77777777" w:rsidR="005977D5" w:rsidRPr="00A6419D" w:rsidRDefault="005977D5">
      <w:pPr>
        <w:pStyle w:val="Abbildungsverzeichnis"/>
        <w:tabs>
          <w:tab w:val="right" w:leader="dot" w:pos="9628"/>
        </w:tabs>
        <w:rPr>
          <w:rFonts w:asciiTheme="minorHAnsi" w:eastAsiaTheme="minorEastAsia" w:hAnsiTheme="minorHAnsi"/>
          <w:szCs w:val="22"/>
          <w:lang w:eastAsia="de-CH"/>
        </w:rPr>
      </w:pPr>
      <w:r w:rsidRPr="00A6419D">
        <w:rPr>
          <w:rFonts w:cstheme="minorHAnsi"/>
          <w:b/>
          <w:bCs/>
          <w:color w:val="50555A"/>
        </w:rPr>
        <w:fldChar w:fldCharType="begin"/>
      </w:r>
      <w:r w:rsidRPr="00A6419D">
        <w:rPr>
          <w:rFonts w:cstheme="minorHAnsi"/>
          <w:b/>
          <w:bCs/>
          <w:color w:val="50555A"/>
        </w:rPr>
        <w:instrText xml:space="preserve"> TOC \h \z \c "Tabelle" </w:instrText>
      </w:r>
      <w:r w:rsidRPr="00A6419D">
        <w:rPr>
          <w:rFonts w:cstheme="minorHAnsi"/>
          <w:b/>
          <w:bCs/>
          <w:color w:val="50555A"/>
        </w:rPr>
        <w:fldChar w:fldCharType="separate"/>
      </w:r>
      <w:hyperlink w:anchor="_Toc193485490" w:history="1">
        <w:r w:rsidRPr="00A6419D">
          <w:rPr>
            <w:rStyle w:val="Hyperlink"/>
          </w:rPr>
          <w:t>Tabelle 1: TITEL DER TABELLE</w:t>
        </w:r>
        <w:r w:rsidRPr="00A6419D">
          <w:rPr>
            <w:webHidden/>
          </w:rPr>
          <w:tab/>
        </w:r>
        <w:r w:rsidRPr="00A6419D">
          <w:rPr>
            <w:webHidden/>
          </w:rPr>
          <w:fldChar w:fldCharType="begin"/>
        </w:r>
        <w:r w:rsidRPr="00A6419D">
          <w:rPr>
            <w:webHidden/>
          </w:rPr>
          <w:instrText xml:space="preserve"> PAGEREF _Toc193485490 \h </w:instrText>
        </w:r>
        <w:r w:rsidRPr="00A6419D">
          <w:rPr>
            <w:webHidden/>
          </w:rPr>
        </w:r>
        <w:r w:rsidRPr="00A6419D">
          <w:rPr>
            <w:webHidden/>
          </w:rPr>
          <w:fldChar w:fldCharType="separate"/>
        </w:r>
        <w:r w:rsidRPr="00A6419D">
          <w:rPr>
            <w:webHidden/>
          </w:rPr>
          <w:t>4</w:t>
        </w:r>
        <w:r w:rsidRPr="00A6419D">
          <w:rPr>
            <w:webHidden/>
          </w:rPr>
          <w:fldChar w:fldCharType="end"/>
        </w:r>
      </w:hyperlink>
    </w:p>
    <w:p w14:paraId="44EBB705" w14:textId="77777777" w:rsidR="005977D5" w:rsidRPr="00A6419D" w:rsidRDefault="005977D5" w:rsidP="00B215BF">
      <w:pPr>
        <w:pStyle w:val="Textkrper"/>
        <w:rPr>
          <w:rFonts w:cstheme="minorHAnsi"/>
          <w:b/>
          <w:bCs/>
          <w:color w:val="50555A"/>
        </w:rPr>
      </w:pPr>
      <w:r w:rsidRPr="00A6419D">
        <w:rPr>
          <w:rFonts w:cstheme="minorHAnsi"/>
          <w:b/>
          <w:bCs/>
          <w:color w:val="50555A"/>
        </w:rPr>
        <w:fldChar w:fldCharType="end"/>
      </w:r>
    </w:p>
    <w:p w14:paraId="21D9018D" w14:textId="77777777" w:rsidR="00DE1317" w:rsidRPr="00A6419D" w:rsidRDefault="00DE1317" w:rsidP="00B215BF">
      <w:pPr>
        <w:pStyle w:val="Textkrper"/>
        <w:rPr>
          <w:color w:val="50555A"/>
        </w:rPr>
      </w:pPr>
      <w:r w:rsidRPr="00A6419D">
        <w:rPr>
          <w:color w:val="50555A"/>
        </w:rPr>
        <w:br w:type="page"/>
      </w:r>
    </w:p>
    <w:p w14:paraId="1D1D43AF" w14:textId="59584E0A" w:rsidR="00353C2B" w:rsidRPr="00A6419D" w:rsidRDefault="00A6419D" w:rsidP="00F738F1">
      <w:pPr>
        <w:pStyle w:val="berschrift1"/>
        <w:jc w:val="both"/>
        <w:rPr>
          <w:color w:val="50555A"/>
        </w:rPr>
      </w:pPr>
      <w:bookmarkStart w:id="2" w:name="_Toc224299860"/>
      <w:r w:rsidRPr="00A6419D">
        <w:rPr>
          <w:color w:val="50555A"/>
        </w:rPr>
        <w:lastRenderedPageBreak/>
        <w:t>Introduction</w:t>
      </w:r>
      <w:bookmarkEnd w:id="2"/>
    </w:p>
    <w:p w14:paraId="591FAAFC" w14:textId="0113E1F3" w:rsidR="00A6419D" w:rsidRPr="00A6419D" w:rsidRDefault="00A6419D" w:rsidP="00A6419D">
      <w:pPr>
        <w:pStyle w:val="Textkrper"/>
      </w:pPr>
      <w:r w:rsidRPr="00A6419D">
        <w:t>Modern platform environments require a clear connection between architecture, product management and engineering implementation. Without a structured approach, platform capabilities are often implemented inconsistently, responsibilities are unclear and engineering teams lack alignment with architectural goals.</w:t>
      </w:r>
    </w:p>
    <w:p w14:paraId="2EEF64B5" w14:textId="77777777" w:rsidR="00A6419D" w:rsidRPr="00A6419D" w:rsidRDefault="00A6419D" w:rsidP="00A6419D">
      <w:pPr>
        <w:pStyle w:val="Textkrper"/>
      </w:pPr>
      <w:r w:rsidRPr="00A6419D">
        <w:t>This document defines the Platform Architecture to Engineering Delivery Model, which describes how architectural capabilities are translated into platform services and technical implementations.</w:t>
      </w:r>
    </w:p>
    <w:p w14:paraId="30F74175" w14:textId="77777777" w:rsidR="00A6419D" w:rsidRPr="00A6419D" w:rsidRDefault="00A6419D" w:rsidP="00A6419D">
      <w:pPr>
        <w:pStyle w:val="Textkrper"/>
      </w:pPr>
    </w:p>
    <w:p w14:paraId="1896E6D8" w14:textId="77777777" w:rsidR="00A6419D" w:rsidRPr="00A6419D" w:rsidRDefault="00A6419D" w:rsidP="00A6419D">
      <w:pPr>
        <w:pStyle w:val="Textkrper"/>
      </w:pPr>
      <w:r w:rsidRPr="00A6419D">
        <w:t>The objective of this model is to provide:</w:t>
      </w:r>
    </w:p>
    <w:p w14:paraId="7022AEED" w14:textId="77777777" w:rsidR="00A6419D" w:rsidRPr="00A6419D" w:rsidRDefault="00A6419D" w:rsidP="00A6419D">
      <w:pPr>
        <w:pStyle w:val="Textkrper"/>
      </w:pPr>
    </w:p>
    <w:p w14:paraId="27AA862A" w14:textId="54252C56" w:rsidR="00A6419D" w:rsidRPr="00A6419D" w:rsidRDefault="00A6419D" w:rsidP="00A6419D">
      <w:pPr>
        <w:pStyle w:val="Textkrper"/>
        <w:numPr>
          <w:ilvl w:val="0"/>
          <w:numId w:val="42"/>
        </w:numPr>
      </w:pPr>
      <w:r w:rsidRPr="00A6419D">
        <w:t>a clear architecture structure</w:t>
      </w:r>
    </w:p>
    <w:p w14:paraId="4C6B36B8" w14:textId="05DF315F" w:rsidR="00A6419D" w:rsidRPr="00A6419D" w:rsidRDefault="00A6419D" w:rsidP="00A6419D">
      <w:pPr>
        <w:pStyle w:val="Textkrper"/>
        <w:numPr>
          <w:ilvl w:val="0"/>
          <w:numId w:val="42"/>
        </w:numPr>
      </w:pPr>
      <w:r w:rsidRPr="00A6419D">
        <w:t>defined responsibilities</w:t>
      </w:r>
    </w:p>
    <w:p w14:paraId="6AA764B5" w14:textId="69565FF8" w:rsidR="00A6419D" w:rsidRPr="00A6419D" w:rsidRDefault="00A6419D" w:rsidP="00A6419D">
      <w:pPr>
        <w:pStyle w:val="Textkrper"/>
        <w:numPr>
          <w:ilvl w:val="0"/>
          <w:numId w:val="42"/>
        </w:numPr>
      </w:pPr>
      <w:r w:rsidRPr="00A6419D">
        <w:t>defined artifacts</w:t>
      </w:r>
    </w:p>
    <w:p w14:paraId="5B0AD666" w14:textId="798891B9" w:rsidR="00A6419D" w:rsidRPr="00A6419D" w:rsidRDefault="00A6419D" w:rsidP="00A6419D">
      <w:pPr>
        <w:pStyle w:val="Textkrper"/>
        <w:numPr>
          <w:ilvl w:val="0"/>
          <w:numId w:val="42"/>
        </w:numPr>
      </w:pPr>
      <w:r w:rsidRPr="00A6419D">
        <w:t>a quality / maturity model</w:t>
      </w:r>
    </w:p>
    <w:p w14:paraId="4A409CD7" w14:textId="301B3D80" w:rsidR="00A6419D" w:rsidRPr="00A6419D" w:rsidRDefault="00A6419D" w:rsidP="00A6419D">
      <w:pPr>
        <w:pStyle w:val="Textkrper"/>
        <w:numPr>
          <w:ilvl w:val="0"/>
          <w:numId w:val="42"/>
        </w:numPr>
      </w:pPr>
      <w:r w:rsidRPr="00A6419D">
        <w:t>a governance</w:t>
      </w:r>
      <w:r w:rsidRPr="00A6419D">
        <w:t xml:space="preserve"> model</w:t>
      </w:r>
    </w:p>
    <w:p w14:paraId="739F73C3" w14:textId="77777777" w:rsidR="00A6419D" w:rsidRPr="00A6419D" w:rsidRDefault="00A6419D" w:rsidP="00A6419D">
      <w:pPr>
        <w:pStyle w:val="Textkrper"/>
        <w:numPr>
          <w:ilvl w:val="0"/>
          <w:numId w:val="42"/>
        </w:numPr>
      </w:pPr>
    </w:p>
    <w:p w14:paraId="0D2987F4" w14:textId="2BCDCD88" w:rsidR="00A6419D" w:rsidRPr="00A6419D" w:rsidRDefault="00A6419D" w:rsidP="00A6419D">
      <w:pPr>
        <w:pStyle w:val="Textkrper"/>
      </w:pPr>
      <w:r w:rsidRPr="00A6419D">
        <w:t>The model ensures that platform capabilities move systematically from architecture definition to operational services.</w:t>
      </w:r>
    </w:p>
    <w:p w14:paraId="3AE7BCD2" w14:textId="6D41F9FA" w:rsidR="00976222" w:rsidRDefault="002420AD" w:rsidP="00B215BF">
      <w:pPr>
        <w:pStyle w:val="Textkrper"/>
        <w:rPr>
          <w:color w:val="50555A"/>
        </w:rPr>
      </w:pPr>
      <w:r>
        <w:rPr>
          <w:noProof/>
          <w:color w:val="50555A"/>
        </w:rPr>
        <w:drawing>
          <wp:inline distT="0" distB="0" distL="0" distR="0" wp14:anchorId="171FDD0A" wp14:editId="2F25DC6F">
            <wp:extent cx="3429000" cy="3095625"/>
            <wp:effectExtent l="0" t="0" r="0" b="9525"/>
            <wp:docPr id="104197235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50" r="24093" b="18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1767" cy="3098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84BE3D" w14:textId="30BB6735" w:rsidR="002420AD" w:rsidRPr="00A6419D" w:rsidRDefault="002420AD" w:rsidP="002420AD">
      <w:pPr>
        <w:pStyle w:val="Beschriftung"/>
        <w:rPr>
          <w:color w:val="50555A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- </w:t>
      </w:r>
      <w:r w:rsidRPr="004E5305">
        <w:t>Architecture to Engineering Delivery Model</w:t>
      </w:r>
    </w:p>
    <w:p w14:paraId="6743A9D1" w14:textId="12AFED76" w:rsidR="000C1052" w:rsidRPr="00A6419D" w:rsidRDefault="005B0851" w:rsidP="000C1052">
      <w:pPr>
        <w:keepNext/>
        <w:jc w:val="center"/>
      </w:pPr>
      <w:r w:rsidRPr="00A6419D">
        <w:rPr>
          <w:color w:val="50555A"/>
        </w:rPr>
        <w:t xml:space="preserve"> </w:t>
      </w:r>
    </w:p>
    <w:p w14:paraId="283198BB" w14:textId="77777777" w:rsidR="004018F2" w:rsidRPr="00A6419D" w:rsidRDefault="004018F2" w:rsidP="00663513">
      <w:pPr>
        <w:spacing w:after="120" w:line="300" w:lineRule="atLeast"/>
        <w:jc w:val="both"/>
        <w:rPr>
          <w:rFonts w:eastAsia="Arial" w:cs="Times New Roman"/>
          <w:b/>
          <w:bCs/>
          <w:color w:val="50555A"/>
        </w:rPr>
      </w:pPr>
    </w:p>
    <w:p w14:paraId="11BCF9E1" w14:textId="14B7086C" w:rsidR="001940AA" w:rsidRPr="00A6419D" w:rsidRDefault="001940AA" w:rsidP="00663513">
      <w:pPr>
        <w:spacing w:after="120" w:line="300" w:lineRule="atLeast"/>
        <w:jc w:val="both"/>
        <w:rPr>
          <w:rFonts w:cs="Arial"/>
          <w:color w:val="50555A"/>
          <w:sz w:val="24"/>
          <w:szCs w:val="24"/>
        </w:rPr>
      </w:pPr>
      <w:r w:rsidRPr="00A6419D">
        <w:rPr>
          <w:color w:val="50555A"/>
        </w:rPr>
        <w:br w:type="page"/>
      </w:r>
    </w:p>
    <w:p w14:paraId="19CAEC35" w14:textId="3F334903" w:rsidR="001F40E6" w:rsidRPr="00A6419D" w:rsidRDefault="00A6419D" w:rsidP="00F738F1">
      <w:pPr>
        <w:pStyle w:val="berschrift1"/>
        <w:rPr>
          <w:color w:val="50555A"/>
        </w:rPr>
      </w:pPr>
      <w:bookmarkStart w:id="3" w:name="_Toc224299861"/>
      <w:r w:rsidRPr="00A6419D">
        <w:rPr>
          <w:color w:val="50555A"/>
        </w:rPr>
        <w:lastRenderedPageBreak/>
        <w:t>Architecture Model</w:t>
      </w:r>
      <w:bookmarkEnd w:id="3"/>
    </w:p>
    <w:p w14:paraId="193DF246" w14:textId="77777777" w:rsidR="00A6419D" w:rsidRPr="00A6419D" w:rsidRDefault="00A6419D" w:rsidP="00A6419D">
      <w:pPr>
        <w:pStyle w:val="Textkrper"/>
      </w:pPr>
      <w:r w:rsidRPr="00A6419D">
        <w:t>The architecture model follows a layered approach which gradually increases the level of technical detail.</w:t>
      </w:r>
    </w:p>
    <w:p w14:paraId="788431AE" w14:textId="77777777" w:rsidR="00A6419D" w:rsidRPr="00A6419D" w:rsidRDefault="00A6419D" w:rsidP="00A6419D">
      <w:pPr>
        <w:pStyle w:val="Textkrper"/>
      </w:pPr>
    </w:p>
    <w:p w14:paraId="13AD6A74" w14:textId="0272E0A4" w:rsidR="00A6419D" w:rsidRPr="00A6419D" w:rsidRDefault="00A6419D" w:rsidP="00A6419D">
      <w:pPr>
        <w:pStyle w:val="Textkrper"/>
      </w:pPr>
      <w:r w:rsidRPr="00A6419D">
        <w:t>Architecture concepts are translated into capabilities, services and finally into concrete products and technologies.</w:t>
      </w:r>
    </w:p>
    <w:p w14:paraId="426A1804" w14:textId="77777777" w:rsidR="00A6419D" w:rsidRPr="00A6419D" w:rsidRDefault="00A6419D" w:rsidP="00A6419D">
      <w:pPr>
        <w:pStyle w:val="Textkrper"/>
      </w:pPr>
    </w:p>
    <w:p w14:paraId="59FD58D1" w14:textId="77777777" w:rsidR="00A6419D" w:rsidRPr="00A6419D" w:rsidRDefault="00A6419D" w:rsidP="00A6419D">
      <w:pPr>
        <w:pStyle w:val="Textkrper"/>
        <w:jc w:val="center"/>
      </w:pPr>
      <w:r w:rsidRPr="00A6419D">
        <w:t>Overall Architecture</w:t>
      </w:r>
    </w:p>
    <w:p w14:paraId="67452257" w14:textId="3CFD57FA" w:rsidR="00A6419D" w:rsidRPr="00A6419D" w:rsidRDefault="00A6419D" w:rsidP="00A6419D">
      <w:pPr>
        <w:pStyle w:val="Textkrper"/>
        <w:jc w:val="center"/>
      </w:pPr>
      <w:r w:rsidRPr="00A6419D">
        <w:t>↓</w:t>
      </w:r>
    </w:p>
    <w:p w14:paraId="62434A55" w14:textId="77777777" w:rsidR="00A6419D" w:rsidRPr="00A6419D" w:rsidRDefault="00A6419D" w:rsidP="00A6419D">
      <w:pPr>
        <w:pStyle w:val="Textkrper"/>
        <w:jc w:val="center"/>
      </w:pPr>
      <w:r w:rsidRPr="00A6419D">
        <w:t>Capability</w:t>
      </w:r>
    </w:p>
    <w:p w14:paraId="4A8779D7" w14:textId="5E24EB0F" w:rsidR="00A6419D" w:rsidRPr="00A6419D" w:rsidRDefault="00A6419D" w:rsidP="00A6419D">
      <w:pPr>
        <w:pStyle w:val="Textkrper"/>
        <w:jc w:val="center"/>
      </w:pPr>
      <w:r w:rsidRPr="00A6419D">
        <w:t>↓</w:t>
      </w:r>
    </w:p>
    <w:p w14:paraId="4A5A1A93" w14:textId="77777777" w:rsidR="00A6419D" w:rsidRPr="00A6419D" w:rsidRDefault="00A6419D" w:rsidP="00A6419D">
      <w:pPr>
        <w:pStyle w:val="Textkrper"/>
        <w:jc w:val="center"/>
      </w:pPr>
      <w:r w:rsidRPr="00A6419D">
        <w:t>Service</w:t>
      </w:r>
    </w:p>
    <w:p w14:paraId="7DBA61B3" w14:textId="495A851A" w:rsidR="00A6419D" w:rsidRPr="00A6419D" w:rsidRDefault="00A6419D" w:rsidP="00A6419D">
      <w:pPr>
        <w:pStyle w:val="Textkrper"/>
        <w:jc w:val="center"/>
      </w:pPr>
      <w:r w:rsidRPr="00A6419D">
        <w:t>↓</w:t>
      </w:r>
    </w:p>
    <w:p w14:paraId="72430A3C" w14:textId="77777777" w:rsidR="00A6419D" w:rsidRPr="00A6419D" w:rsidRDefault="00A6419D" w:rsidP="00A6419D">
      <w:pPr>
        <w:pStyle w:val="Textkrper"/>
        <w:jc w:val="center"/>
      </w:pPr>
      <w:r w:rsidRPr="00A6419D">
        <w:t>Service Functions</w:t>
      </w:r>
    </w:p>
    <w:p w14:paraId="10EC8388" w14:textId="30B10A71" w:rsidR="00A6419D" w:rsidRPr="00A6419D" w:rsidRDefault="00A6419D" w:rsidP="00A6419D">
      <w:pPr>
        <w:pStyle w:val="Textkrper"/>
        <w:jc w:val="center"/>
      </w:pPr>
      <w:r w:rsidRPr="00A6419D">
        <w:t>↓</w:t>
      </w:r>
    </w:p>
    <w:p w14:paraId="3901216F" w14:textId="5C7EA2E4" w:rsidR="00A6419D" w:rsidRPr="00A6419D" w:rsidRDefault="00A6419D" w:rsidP="00A6419D">
      <w:pPr>
        <w:pStyle w:val="Textkrper"/>
        <w:jc w:val="center"/>
      </w:pPr>
      <w:r w:rsidRPr="00A6419D">
        <w:t>Product / Technology</w:t>
      </w:r>
    </w:p>
    <w:p w14:paraId="1FE8B4C3" w14:textId="77777777" w:rsidR="00A6419D" w:rsidRPr="00A6419D" w:rsidRDefault="00A6419D" w:rsidP="00A6419D">
      <w:pPr>
        <w:pStyle w:val="Textkrper"/>
      </w:pPr>
    </w:p>
    <w:p w14:paraId="6C725AD3" w14:textId="77777777" w:rsidR="00A6419D" w:rsidRPr="00A6419D" w:rsidRDefault="00A6419D" w:rsidP="00A6419D">
      <w:pPr>
        <w:pStyle w:val="Textkrper"/>
        <w:keepNext/>
      </w:pPr>
      <w:r w:rsidRPr="00A6419D">
        <w:drawing>
          <wp:inline distT="0" distB="0" distL="0" distR="0" wp14:anchorId="50BD83BC" wp14:editId="6EFE1A9C">
            <wp:extent cx="6120130" cy="2946400"/>
            <wp:effectExtent l="0" t="0" r="0" b="6350"/>
            <wp:docPr id="8" name="Inhaltsplatzhalter 7">
              <a:extLst xmlns:a="http://schemas.openxmlformats.org/drawingml/2006/main">
                <a:ext uri="{FF2B5EF4-FFF2-40B4-BE49-F238E27FC236}">
                  <a16:creationId xmlns:a16="http://schemas.microsoft.com/office/drawing/2014/main" id="{5CA3F65D-3184-CC49-A88E-8E58C509CA85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nhaltsplatzhalter 7">
                      <a:extLst>
                        <a:ext uri="{FF2B5EF4-FFF2-40B4-BE49-F238E27FC236}">
                          <a16:creationId xmlns:a16="http://schemas.microsoft.com/office/drawing/2014/main" id="{5CA3F65D-3184-CC49-A88E-8E58C509CA85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1C4E9" w14:textId="07CF1090" w:rsidR="00A6419D" w:rsidRPr="00A6419D" w:rsidRDefault="00A6419D" w:rsidP="00A6419D">
      <w:pPr>
        <w:pStyle w:val="Beschriftung"/>
        <w:jc w:val="both"/>
      </w:pPr>
      <w:bookmarkStart w:id="4" w:name="_Toc224294040"/>
      <w:r w:rsidRPr="00A6419D">
        <w:t xml:space="preserve">Figure </w:t>
      </w:r>
      <w:r w:rsidRPr="00A6419D">
        <w:fldChar w:fldCharType="begin"/>
      </w:r>
      <w:r w:rsidRPr="00A6419D">
        <w:instrText xml:space="preserve"> SEQ Figure \* ARABIC </w:instrText>
      </w:r>
      <w:r w:rsidRPr="00A6419D">
        <w:fldChar w:fldCharType="separate"/>
      </w:r>
      <w:r w:rsidR="002420AD">
        <w:rPr>
          <w:noProof/>
        </w:rPr>
        <w:t>2</w:t>
      </w:r>
      <w:r w:rsidRPr="00A6419D">
        <w:fldChar w:fldCharType="end"/>
      </w:r>
      <w:r w:rsidRPr="00A6419D">
        <w:t xml:space="preserve"> - Architecture Model</w:t>
      </w:r>
      <w:bookmarkEnd w:id="4"/>
    </w:p>
    <w:p w14:paraId="18D45AF6" w14:textId="1218CDA6" w:rsidR="00F738F1" w:rsidRPr="00A6419D" w:rsidRDefault="00A6419D" w:rsidP="00A6419D">
      <w:pPr>
        <w:pStyle w:val="berschrift1"/>
      </w:pPr>
      <w:r w:rsidRPr="00A6419D">
        <w:br w:type="column"/>
      </w:r>
      <w:bookmarkStart w:id="5" w:name="_Toc224299862"/>
      <w:r w:rsidRPr="00A6419D">
        <w:lastRenderedPageBreak/>
        <w:t>Architecture Layers</w:t>
      </w:r>
      <w:bookmarkEnd w:id="5"/>
    </w:p>
    <w:tbl>
      <w:tblPr>
        <w:tblStyle w:val="Gitternetztabelle4Akzent4"/>
        <w:tblW w:w="0" w:type="auto"/>
        <w:tblLook w:val="04A0" w:firstRow="1" w:lastRow="0" w:firstColumn="1" w:lastColumn="0" w:noHBand="0" w:noVBand="1"/>
      </w:tblPr>
      <w:tblGrid>
        <w:gridCol w:w="1482"/>
        <w:gridCol w:w="3040"/>
        <w:gridCol w:w="2090"/>
        <w:gridCol w:w="1393"/>
        <w:gridCol w:w="1623"/>
      </w:tblGrid>
      <w:tr w:rsidR="00A6419D" w:rsidRPr="00A6419D" w14:paraId="74539C79" w14:textId="77777777" w:rsidTr="00A641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793CCF" w14:textId="77777777" w:rsidR="00A6419D" w:rsidRPr="00A6419D" w:rsidRDefault="00A6419D" w:rsidP="00A6419D">
            <w:pPr>
              <w:jc w:val="center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Layer</w:t>
            </w:r>
          </w:p>
        </w:tc>
        <w:tc>
          <w:tcPr>
            <w:tcW w:w="0" w:type="auto"/>
            <w:hideMark/>
          </w:tcPr>
          <w:p w14:paraId="431E838D" w14:textId="77777777" w:rsidR="00A6419D" w:rsidRPr="00A6419D" w:rsidRDefault="00A6419D" w:rsidP="00A6419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Description</w:t>
            </w:r>
          </w:p>
        </w:tc>
        <w:tc>
          <w:tcPr>
            <w:tcW w:w="0" w:type="auto"/>
            <w:hideMark/>
          </w:tcPr>
          <w:p w14:paraId="04A99477" w14:textId="77777777" w:rsidR="00A6419D" w:rsidRPr="00A6419D" w:rsidRDefault="00A6419D" w:rsidP="00A6419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Example</w:t>
            </w:r>
          </w:p>
        </w:tc>
        <w:tc>
          <w:tcPr>
            <w:tcW w:w="0" w:type="auto"/>
            <w:hideMark/>
          </w:tcPr>
          <w:p w14:paraId="78B13D58" w14:textId="77777777" w:rsidR="00A6419D" w:rsidRPr="00A6419D" w:rsidRDefault="00A6419D" w:rsidP="00A6419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Accountability</w:t>
            </w:r>
          </w:p>
        </w:tc>
        <w:tc>
          <w:tcPr>
            <w:tcW w:w="0" w:type="auto"/>
            <w:hideMark/>
          </w:tcPr>
          <w:p w14:paraId="428B47F0" w14:textId="77777777" w:rsidR="00A6419D" w:rsidRPr="00A6419D" w:rsidRDefault="00A6419D" w:rsidP="00A6419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Responsibility</w:t>
            </w:r>
          </w:p>
        </w:tc>
      </w:tr>
      <w:tr w:rsidR="00A6419D" w:rsidRPr="00A6419D" w14:paraId="7CE555B9" w14:textId="77777777" w:rsidTr="00A641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A6C970" w14:textId="77777777" w:rsidR="00A6419D" w:rsidRPr="00A6419D" w:rsidRDefault="00A6419D" w:rsidP="00A6419D">
            <w:pPr>
              <w:jc w:val="both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Overall Architecture</w:t>
            </w:r>
          </w:p>
        </w:tc>
        <w:tc>
          <w:tcPr>
            <w:tcW w:w="0" w:type="auto"/>
            <w:hideMark/>
          </w:tcPr>
          <w:p w14:paraId="078AB4B8" w14:textId="77777777" w:rsidR="00A6419D" w:rsidRPr="00A6419D" w:rsidRDefault="00A6419D" w:rsidP="00A6419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Defines the overall platform architecture and strategic direction</w:t>
            </w:r>
          </w:p>
        </w:tc>
        <w:tc>
          <w:tcPr>
            <w:tcW w:w="0" w:type="auto"/>
            <w:hideMark/>
          </w:tcPr>
          <w:p w14:paraId="6F43A0F3" w14:textId="77777777" w:rsidR="00A6419D" w:rsidRPr="00A6419D" w:rsidRDefault="00A6419D" w:rsidP="00A6419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InterK8s Platform</w:t>
            </w:r>
          </w:p>
        </w:tc>
        <w:tc>
          <w:tcPr>
            <w:tcW w:w="0" w:type="auto"/>
            <w:hideMark/>
          </w:tcPr>
          <w:p w14:paraId="10828DA1" w14:textId="77777777" w:rsidR="00A6419D" w:rsidRPr="00A6419D" w:rsidRDefault="00A6419D" w:rsidP="00A6419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Architecture Board</w:t>
            </w:r>
          </w:p>
        </w:tc>
        <w:tc>
          <w:tcPr>
            <w:tcW w:w="0" w:type="auto"/>
            <w:hideMark/>
          </w:tcPr>
          <w:p w14:paraId="7B801CFF" w14:textId="77777777" w:rsidR="00A6419D" w:rsidRPr="00A6419D" w:rsidRDefault="00A6419D" w:rsidP="00A6419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Architecture Team</w:t>
            </w:r>
          </w:p>
        </w:tc>
      </w:tr>
      <w:tr w:rsidR="00A6419D" w:rsidRPr="00A6419D" w14:paraId="4FACDB94" w14:textId="77777777" w:rsidTr="00A641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169A6A" w14:textId="77777777" w:rsidR="00A6419D" w:rsidRPr="00A6419D" w:rsidRDefault="00A6419D" w:rsidP="00A6419D">
            <w:pPr>
              <w:jc w:val="both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Capability</w:t>
            </w:r>
          </w:p>
        </w:tc>
        <w:tc>
          <w:tcPr>
            <w:tcW w:w="0" w:type="auto"/>
            <w:hideMark/>
          </w:tcPr>
          <w:p w14:paraId="4F2E7FE4" w14:textId="77777777" w:rsidR="00A6419D" w:rsidRPr="00A6419D" w:rsidRDefault="00A6419D" w:rsidP="00A6419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Defines platform capabilities using a taxonomy</w:t>
            </w:r>
          </w:p>
        </w:tc>
        <w:tc>
          <w:tcPr>
            <w:tcW w:w="0" w:type="auto"/>
            <w:hideMark/>
          </w:tcPr>
          <w:p w14:paraId="45ED2E30" w14:textId="77777777" w:rsidR="00A6419D" w:rsidRPr="00A6419D" w:rsidRDefault="00A6419D" w:rsidP="00A6419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Domain Management (C3 Taxonomy)</w:t>
            </w:r>
          </w:p>
        </w:tc>
        <w:tc>
          <w:tcPr>
            <w:tcW w:w="0" w:type="auto"/>
            <w:hideMark/>
          </w:tcPr>
          <w:p w14:paraId="3711B18B" w14:textId="77777777" w:rsidR="00A6419D" w:rsidRPr="00A6419D" w:rsidRDefault="00A6419D" w:rsidP="00A6419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Product Owner / PL</w:t>
            </w:r>
          </w:p>
        </w:tc>
        <w:tc>
          <w:tcPr>
            <w:tcW w:w="0" w:type="auto"/>
            <w:hideMark/>
          </w:tcPr>
          <w:p w14:paraId="3CD4EDA0" w14:textId="77777777" w:rsidR="00A6419D" w:rsidRPr="00A6419D" w:rsidRDefault="00A6419D" w:rsidP="00A6419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Architecture + Engineering</w:t>
            </w:r>
          </w:p>
        </w:tc>
      </w:tr>
      <w:tr w:rsidR="00A6419D" w:rsidRPr="00A6419D" w14:paraId="59C3B888" w14:textId="77777777" w:rsidTr="00A641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70AF68" w14:textId="77777777" w:rsidR="00A6419D" w:rsidRPr="00A6419D" w:rsidRDefault="00A6419D" w:rsidP="00A6419D">
            <w:pPr>
              <w:jc w:val="both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Service</w:t>
            </w:r>
          </w:p>
        </w:tc>
        <w:tc>
          <w:tcPr>
            <w:tcW w:w="0" w:type="auto"/>
            <w:hideMark/>
          </w:tcPr>
          <w:p w14:paraId="3F05FF2D" w14:textId="77777777" w:rsidR="00A6419D" w:rsidRPr="00A6419D" w:rsidRDefault="00A6419D" w:rsidP="00A6419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Defines services offered to users or systems</w:t>
            </w:r>
          </w:p>
        </w:tc>
        <w:tc>
          <w:tcPr>
            <w:tcW w:w="0" w:type="auto"/>
            <w:hideMark/>
          </w:tcPr>
          <w:p w14:paraId="641B2561" w14:textId="77777777" w:rsidR="00A6419D" w:rsidRPr="00A6419D" w:rsidRDefault="00A6419D" w:rsidP="00A6419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DNS Service</w:t>
            </w:r>
          </w:p>
        </w:tc>
        <w:tc>
          <w:tcPr>
            <w:tcW w:w="0" w:type="auto"/>
            <w:hideMark/>
          </w:tcPr>
          <w:p w14:paraId="0075F7BF" w14:textId="77777777" w:rsidR="00A6419D" w:rsidRPr="00A6419D" w:rsidRDefault="00A6419D" w:rsidP="00A6419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Product Owner</w:t>
            </w:r>
          </w:p>
        </w:tc>
        <w:tc>
          <w:tcPr>
            <w:tcW w:w="0" w:type="auto"/>
            <w:hideMark/>
          </w:tcPr>
          <w:p w14:paraId="48AE1761" w14:textId="77777777" w:rsidR="00A6419D" w:rsidRPr="00A6419D" w:rsidRDefault="00A6419D" w:rsidP="00A6419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Platform Engineering</w:t>
            </w:r>
          </w:p>
        </w:tc>
      </w:tr>
      <w:tr w:rsidR="00A6419D" w:rsidRPr="00A6419D" w14:paraId="5BE34974" w14:textId="77777777" w:rsidTr="00A641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8B2BF9" w14:textId="77777777" w:rsidR="00A6419D" w:rsidRPr="00A6419D" w:rsidRDefault="00A6419D" w:rsidP="00A6419D">
            <w:pPr>
              <w:jc w:val="both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Service Functions</w:t>
            </w:r>
          </w:p>
        </w:tc>
        <w:tc>
          <w:tcPr>
            <w:tcW w:w="0" w:type="auto"/>
            <w:hideMark/>
          </w:tcPr>
          <w:p w14:paraId="2A22BEE2" w14:textId="77777777" w:rsidR="00A6419D" w:rsidRPr="00A6419D" w:rsidRDefault="00A6419D" w:rsidP="00A6419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Defines technical functions of the service</w:t>
            </w:r>
          </w:p>
        </w:tc>
        <w:tc>
          <w:tcPr>
            <w:tcW w:w="0" w:type="auto"/>
            <w:hideMark/>
          </w:tcPr>
          <w:p w14:paraId="1201AC43" w14:textId="77777777" w:rsidR="00A6419D" w:rsidRPr="00A6419D" w:rsidRDefault="00A6419D" w:rsidP="00A6419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DNSSEC, Root Zone Hosting</w:t>
            </w:r>
          </w:p>
        </w:tc>
        <w:tc>
          <w:tcPr>
            <w:tcW w:w="0" w:type="auto"/>
            <w:hideMark/>
          </w:tcPr>
          <w:p w14:paraId="653A36BE" w14:textId="77777777" w:rsidR="00A6419D" w:rsidRPr="00A6419D" w:rsidRDefault="00A6419D" w:rsidP="00A6419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Engineering Lead</w:t>
            </w:r>
          </w:p>
        </w:tc>
        <w:tc>
          <w:tcPr>
            <w:tcW w:w="0" w:type="auto"/>
            <w:hideMark/>
          </w:tcPr>
          <w:p w14:paraId="0552FDE7" w14:textId="77777777" w:rsidR="00A6419D" w:rsidRPr="00A6419D" w:rsidRDefault="00A6419D" w:rsidP="00A6419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Engineering</w:t>
            </w:r>
          </w:p>
        </w:tc>
      </w:tr>
      <w:tr w:rsidR="00A6419D" w:rsidRPr="00A6419D" w14:paraId="3A39AB28" w14:textId="77777777" w:rsidTr="00A641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85CC5F" w14:textId="77777777" w:rsidR="00A6419D" w:rsidRPr="00A6419D" w:rsidRDefault="00A6419D" w:rsidP="00A6419D">
            <w:pPr>
              <w:jc w:val="both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Product / Technology</w:t>
            </w:r>
          </w:p>
        </w:tc>
        <w:tc>
          <w:tcPr>
            <w:tcW w:w="0" w:type="auto"/>
            <w:hideMark/>
          </w:tcPr>
          <w:p w14:paraId="5CFE1B32" w14:textId="77777777" w:rsidR="00A6419D" w:rsidRPr="00A6419D" w:rsidRDefault="00A6419D" w:rsidP="00A6419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Defines concrete technology used for implementation</w:t>
            </w:r>
          </w:p>
        </w:tc>
        <w:tc>
          <w:tcPr>
            <w:tcW w:w="0" w:type="auto"/>
            <w:hideMark/>
          </w:tcPr>
          <w:p w14:paraId="1B664055" w14:textId="77777777" w:rsidR="00A6419D" w:rsidRPr="00A6419D" w:rsidRDefault="00A6419D" w:rsidP="00A6419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BIND9</w:t>
            </w:r>
          </w:p>
        </w:tc>
        <w:tc>
          <w:tcPr>
            <w:tcW w:w="0" w:type="auto"/>
            <w:hideMark/>
          </w:tcPr>
          <w:p w14:paraId="3CBEB753" w14:textId="77777777" w:rsidR="00A6419D" w:rsidRPr="00A6419D" w:rsidRDefault="00A6419D" w:rsidP="00A6419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Technology Board</w:t>
            </w:r>
          </w:p>
        </w:tc>
        <w:tc>
          <w:tcPr>
            <w:tcW w:w="0" w:type="auto"/>
            <w:hideMark/>
          </w:tcPr>
          <w:p w14:paraId="7B8BB8B3" w14:textId="77777777" w:rsidR="00A6419D" w:rsidRPr="00A6419D" w:rsidRDefault="00A6419D" w:rsidP="00A6419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Platform Engineering</w:t>
            </w:r>
          </w:p>
        </w:tc>
      </w:tr>
    </w:tbl>
    <w:p w14:paraId="284DBD49" w14:textId="32C6BC6B" w:rsidR="00A6419D" w:rsidRPr="00A6419D" w:rsidRDefault="00A6419D" w:rsidP="00A6419D">
      <w:pPr>
        <w:pStyle w:val="Beschriftung"/>
        <w:rPr>
          <w:color w:val="50555A"/>
        </w:rPr>
      </w:pPr>
      <w:bookmarkStart w:id="6" w:name="_Toc224294012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- Architecutre Layers</w:t>
      </w:r>
      <w:bookmarkEnd w:id="6"/>
    </w:p>
    <w:p w14:paraId="474A5C7A" w14:textId="466EEB82" w:rsidR="00A6419D" w:rsidRPr="00A6419D" w:rsidRDefault="00A6419D" w:rsidP="00A6419D">
      <w:pPr>
        <w:pStyle w:val="berschrift1"/>
        <w:rPr>
          <w:color w:val="50555A"/>
        </w:rPr>
      </w:pPr>
      <w:bookmarkStart w:id="7" w:name="_Toc224299863"/>
      <w:r w:rsidRPr="00A6419D">
        <w:t>Process Flow</w:t>
      </w:r>
      <w:bookmarkEnd w:id="7"/>
      <w:r w:rsidR="004018F2" w:rsidRPr="00A6419D">
        <w:rPr>
          <w:color w:val="50555A"/>
        </w:rPr>
        <w:t xml:space="preserve"> </w:t>
      </w:r>
    </w:p>
    <w:p w14:paraId="2F4B4399" w14:textId="79A7CD39" w:rsidR="00B215BF" w:rsidRDefault="00A6419D">
      <w:pPr>
        <w:rPr>
          <w:color w:val="50555A"/>
          <w:szCs w:val="20"/>
        </w:rPr>
      </w:pPr>
      <w:r w:rsidRPr="00A6419D">
        <w:rPr>
          <w:color w:val="50555A"/>
          <w:szCs w:val="20"/>
        </w:rPr>
        <w:t>The architecture model ensures that engineering implementation follows architectural intent.</w:t>
      </w:r>
    </w:p>
    <w:p w14:paraId="478B5C24" w14:textId="77777777" w:rsidR="00A6419D" w:rsidRDefault="00A6419D">
      <w:pPr>
        <w:rPr>
          <w:color w:val="50555A"/>
        </w:rPr>
      </w:pPr>
    </w:p>
    <w:p w14:paraId="1AC5ACF7" w14:textId="51B929F4" w:rsidR="00A6419D" w:rsidRPr="00A6419D" w:rsidRDefault="00A6419D">
      <w:pPr>
        <w:rPr>
          <w:color w:val="50555A"/>
        </w:rPr>
      </w:pPr>
      <w:r w:rsidRPr="00A6419D">
        <w:rPr>
          <w:color w:val="50555A"/>
        </w:rPr>
        <w:t>Process flow:</w:t>
      </w:r>
    </w:p>
    <w:p w14:paraId="756D1760" w14:textId="77777777" w:rsidR="005977D5" w:rsidRDefault="005977D5">
      <w:pPr>
        <w:rPr>
          <w:color w:val="50555A"/>
        </w:rPr>
      </w:pPr>
    </w:p>
    <w:p w14:paraId="58210ADD" w14:textId="77777777" w:rsidR="00A6419D" w:rsidRPr="00A6419D" w:rsidRDefault="00A6419D" w:rsidP="00A6419D">
      <w:pPr>
        <w:jc w:val="center"/>
        <w:rPr>
          <w:color w:val="50555A"/>
        </w:rPr>
      </w:pPr>
      <w:r w:rsidRPr="00A6419D">
        <w:rPr>
          <w:color w:val="50555A"/>
        </w:rPr>
        <w:t>Architecture Definition</w:t>
      </w:r>
    </w:p>
    <w:p w14:paraId="06AAB327" w14:textId="43F2F635" w:rsidR="00A6419D" w:rsidRPr="00A6419D" w:rsidRDefault="00A6419D" w:rsidP="00A6419D">
      <w:pPr>
        <w:jc w:val="center"/>
        <w:rPr>
          <w:color w:val="50555A"/>
        </w:rPr>
      </w:pPr>
      <w:r w:rsidRPr="00A6419D">
        <w:rPr>
          <w:color w:val="50555A"/>
        </w:rPr>
        <w:t>↓</w:t>
      </w:r>
    </w:p>
    <w:p w14:paraId="5DA7A41A" w14:textId="77777777" w:rsidR="00A6419D" w:rsidRPr="00A6419D" w:rsidRDefault="00A6419D" w:rsidP="00A6419D">
      <w:pPr>
        <w:jc w:val="center"/>
        <w:rPr>
          <w:color w:val="50555A"/>
        </w:rPr>
      </w:pPr>
      <w:r w:rsidRPr="00A6419D">
        <w:rPr>
          <w:color w:val="50555A"/>
        </w:rPr>
        <w:t>Capability Definition</w:t>
      </w:r>
    </w:p>
    <w:p w14:paraId="034F577C" w14:textId="5ADC3B4D" w:rsidR="00A6419D" w:rsidRPr="00A6419D" w:rsidRDefault="00A6419D" w:rsidP="00A6419D">
      <w:pPr>
        <w:jc w:val="center"/>
        <w:rPr>
          <w:color w:val="50555A"/>
        </w:rPr>
      </w:pPr>
      <w:r w:rsidRPr="00A6419D">
        <w:rPr>
          <w:color w:val="50555A"/>
        </w:rPr>
        <w:t>↓</w:t>
      </w:r>
    </w:p>
    <w:p w14:paraId="15DBE1F4" w14:textId="77777777" w:rsidR="00A6419D" w:rsidRPr="00A6419D" w:rsidRDefault="00A6419D" w:rsidP="00A6419D">
      <w:pPr>
        <w:jc w:val="center"/>
        <w:rPr>
          <w:color w:val="50555A"/>
        </w:rPr>
      </w:pPr>
      <w:r w:rsidRPr="00A6419D">
        <w:rPr>
          <w:color w:val="50555A"/>
        </w:rPr>
        <w:t>Service Definition</w:t>
      </w:r>
    </w:p>
    <w:p w14:paraId="2F780012" w14:textId="4DDBCFF7" w:rsidR="00A6419D" w:rsidRPr="00A6419D" w:rsidRDefault="00A6419D" w:rsidP="00A6419D">
      <w:pPr>
        <w:jc w:val="center"/>
        <w:rPr>
          <w:color w:val="50555A"/>
        </w:rPr>
      </w:pPr>
      <w:r w:rsidRPr="00A6419D">
        <w:rPr>
          <w:color w:val="50555A"/>
        </w:rPr>
        <w:t>↓</w:t>
      </w:r>
    </w:p>
    <w:p w14:paraId="29A78663" w14:textId="77777777" w:rsidR="00A6419D" w:rsidRPr="00A6419D" w:rsidRDefault="00A6419D" w:rsidP="00A6419D">
      <w:pPr>
        <w:jc w:val="center"/>
        <w:rPr>
          <w:color w:val="50555A"/>
        </w:rPr>
      </w:pPr>
      <w:r w:rsidRPr="00A6419D">
        <w:rPr>
          <w:color w:val="50555A"/>
        </w:rPr>
        <w:t>Service Engineering</w:t>
      </w:r>
    </w:p>
    <w:p w14:paraId="1ADB4142" w14:textId="04C60C27" w:rsidR="00A6419D" w:rsidRPr="00A6419D" w:rsidRDefault="00A6419D" w:rsidP="00A6419D">
      <w:pPr>
        <w:jc w:val="center"/>
        <w:rPr>
          <w:color w:val="50555A"/>
        </w:rPr>
      </w:pPr>
      <w:r w:rsidRPr="00A6419D">
        <w:rPr>
          <w:color w:val="50555A"/>
        </w:rPr>
        <w:t>↓</w:t>
      </w:r>
    </w:p>
    <w:p w14:paraId="5B338B63" w14:textId="68634AC7" w:rsidR="00A6419D" w:rsidRPr="00A6419D" w:rsidRDefault="00A6419D" w:rsidP="00A6419D">
      <w:pPr>
        <w:jc w:val="center"/>
        <w:rPr>
          <w:color w:val="50555A"/>
        </w:rPr>
      </w:pPr>
      <w:r w:rsidRPr="00A6419D">
        <w:rPr>
          <w:color w:val="50555A"/>
        </w:rPr>
        <w:t>Technology Implementation</w:t>
      </w:r>
    </w:p>
    <w:p w14:paraId="13F69F23" w14:textId="77777777" w:rsidR="005977D5" w:rsidRDefault="005977D5" w:rsidP="005977D5">
      <w:pPr>
        <w:pStyle w:val="Textkrper"/>
      </w:pPr>
    </w:p>
    <w:p w14:paraId="269EC168" w14:textId="1A3AE5E0" w:rsidR="00A6419D" w:rsidRPr="00A6419D" w:rsidRDefault="00A6419D" w:rsidP="005977D5">
      <w:pPr>
        <w:pStyle w:val="Textkrper"/>
      </w:pPr>
      <w:r w:rsidRPr="00A6419D">
        <w:t>This structure provides traceability between architecture decisions and engineering implementation.</w:t>
      </w:r>
    </w:p>
    <w:p w14:paraId="7743C30D" w14:textId="7E3DF481" w:rsidR="005977D5" w:rsidRDefault="005977D5" w:rsidP="005977D5">
      <w:pPr>
        <w:pStyle w:val="Textkrper"/>
        <w:rPr>
          <w:lang w:val="de-CH"/>
        </w:rPr>
      </w:pPr>
    </w:p>
    <w:p w14:paraId="7B175460" w14:textId="293DBBC5" w:rsidR="00A6419D" w:rsidRDefault="00A6419D" w:rsidP="00A6419D">
      <w:pPr>
        <w:pStyle w:val="berschrift1"/>
        <w:rPr>
          <w:lang w:val="de-CH"/>
        </w:rPr>
      </w:pPr>
      <w:bookmarkStart w:id="8" w:name="_Toc224299864"/>
      <w:r w:rsidRPr="00A6419D">
        <w:rPr>
          <w:lang w:val="de-CH"/>
        </w:rPr>
        <w:t>Artifacts per Layer</w:t>
      </w:r>
      <w:bookmarkEnd w:id="8"/>
    </w:p>
    <w:p w14:paraId="24715A6C" w14:textId="581A1567" w:rsidR="00A6419D" w:rsidRDefault="00A6419D" w:rsidP="00A6419D">
      <w:pPr>
        <w:pStyle w:val="Textkrper"/>
      </w:pPr>
      <w:r w:rsidRPr="00A6419D">
        <w:t>Each architecture layer produces specific artifacts required for engineering implementation.</w:t>
      </w:r>
    </w:p>
    <w:tbl>
      <w:tblPr>
        <w:tblStyle w:val="Gitternetztabelle4Akzent4"/>
        <w:tblW w:w="0" w:type="auto"/>
        <w:tblLook w:val="04A0" w:firstRow="1" w:lastRow="0" w:firstColumn="1" w:lastColumn="0" w:noHBand="0" w:noVBand="1"/>
      </w:tblPr>
      <w:tblGrid>
        <w:gridCol w:w="1745"/>
        <w:gridCol w:w="2905"/>
        <w:gridCol w:w="4978"/>
      </w:tblGrid>
      <w:tr w:rsidR="00A6419D" w:rsidRPr="00A6419D" w14:paraId="21C155D7" w14:textId="77777777" w:rsidTr="00A641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F90163" w14:textId="77777777" w:rsidR="00A6419D" w:rsidRPr="00A6419D" w:rsidRDefault="00A6419D" w:rsidP="00A6419D">
            <w:pPr>
              <w:jc w:val="center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Layer</w:t>
            </w:r>
          </w:p>
        </w:tc>
        <w:tc>
          <w:tcPr>
            <w:tcW w:w="0" w:type="auto"/>
            <w:hideMark/>
          </w:tcPr>
          <w:p w14:paraId="57B71173" w14:textId="77777777" w:rsidR="00A6419D" w:rsidRPr="00A6419D" w:rsidRDefault="00A6419D" w:rsidP="00A6419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Artifact</w:t>
            </w:r>
          </w:p>
        </w:tc>
        <w:tc>
          <w:tcPr>
            <w:tcW w:w="0" w:type="auto"/>
            <w:hideMark/>
          </w:tcPr>
          <w:p w14:paraId="2525447E" w14:textId="77777777" w:rsidR="00A6419D" w:rsidRPr="00A6419D" w:rsidRDefault="00A6419D" w:rsidP="00A6419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Description</w:t>
            </w:r>
          </w:p>
        </w:tc>
      </w:tr>
      <w:tr w:rsidR="00A6419D" w:rsidRPr="00A6419D" w14:paraId="152731F1" w14:textId="77777777" w:rsidTr="00A641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06D833" w14:textId="77777777" w:rsidR="00A6419D" w:rsidRPr="00A6419D" w:rsidRDefault="00A6419D" w:rsidP="00A6419D">
            <w:pPr>
              <w:jc w:val="center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Capability</w:t>
            </w:r>
          </w:p>
        </w:tc>
        <w:tc>
          <w:tcPr>
            <w:tcW w:w="0" w:type="auto"/>
            <w:hideMark/>
          </w:tcPr>
          <w:p w14:paraId="4EA0CDC1" w14:textId="77777777" w:rsidR="00A6419D" w:rsidRPr="00A6419D" w:rsidRDefault="00A6419D" w:rsidP="00A641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Capability Definition (C3 Taxonomy)</w:t>
            </w:r>
          </w:p>
        </w:tc>
        <w:tc>
          <w:tcPr>
            <w:tcW w:w="0" w:type="auto"/>
            <w:hideMark/>
          </w:tcPr>
          <w:p w14:paraId="0A024BEB" w14:textId="77777777" w:rsidR="00A6419D" w:rsidRPr="00A6419D" w:rsidRDefault="00A6419D" w:rsidP="00A641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Defines capability classification and scope</w:t>
            </w:r>
          </w:p>
        </w:tc>
      </w:tr>
      <w:tr w:rsidR="00A6419D" w:rsidRPr="00A6419D" w14:paraId="729EA3B5" w14:textId="77777777" w:rsidTr="00A641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B3AD8A" w14:textId="77777777" w:rsidR="00A6419D" w:rsidRPr="00A6419D" w:rsidRDefault="00A6419D" w:rsidP="00A6419D">
            <w:pPr>
              <w:jc w:val="center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Service</w:t>
            </w:r>
          </w:p>
        </w:tc>
        <w:tc>
          <w:tcPr>
            <w:tcW w:w="0" w:type="auto"/>
            <w:hideMark/>
          </w:tcPr>
          <w:p w14:paraId="57154971" w14:textId="77777777" w:rsidR="00A6419D" w:rsidRPr="00A6419D" w:rsidRDefault="00A6419D" w:rsidP="00A641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Service Specification</w:t>
            </w:r>
          </w:p>
        </w:tc>
        <w:tc>
          <w:tcPr>
            <w:tcW w:w="0" w:type="auto"/>
            <w:hideMark/>
          </w:tcPr>
          <w:p w14:paraId="66AF6ABC" w14:textId="77777777" w:rsidR="00A6419D" w:rsidRPr="00A6419D" w:rsidRDefault="00A6419D" w:rsidP="00A641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Defines requirements from Business Owner, FMN and customers</w:t>
            </w:r>
          </w:p>
        </w:tc>
      </w:tr>
      <w:tr w:rsidR="00A6419D" w:rsidRPr="00A6419D" w14:paraId="3E29F3D8" w14:textId="77777777" w:rsidTr="00A641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FB48CB" w14:textId="77777777" w:rsidR="00A6419D" w:rsidRPr="00A6419D" w:rsidRDefault="00A6419D" w:rsidP="00A6419D">
            <w:pPr>
              <w:jc w:val="center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Service Functions</w:t>
            </w:r>
          </w:p>
        </w:tc>
        <w:tc>
          <w:tcPr>
            <w:tcW w:w="0" w:type="auto"/>
            <w:hideMark/>
          </w:tcPr>
          <w:p w14:paraId="25247F45" w14:textId="77777777" w:rsidR="00A6419D" w:rsidRPr="00A6419D" w:rsidRDefault="00A6419D" w:rsidP="00A641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Technical Specification</w:t>
            </w:r>
          </w:p>
        </w:tc>
        <w:tc>
          <w:tcPr>
            <w:tcW w:w="0" w:type="auto"/>
            <w:hideMark/>
          </w:tcPr>
          <w:p w14:paraId="043346A6" w14:textId="77777777" w:rsidR="00A6419D" w:rsidRPr="00A6419D" w:rsidRDefault="00A6419D" w:rsidP="00A641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Defines dependencies, documentation and test cases</w:t>
            </w:r>
          </w:p>
        </w:tc>
      </w:tr>
      <w:tr w:rsidR="00A6419D" w:rsidRPr="00A6419D" w14:paraId="537AC058" w14:textId="77777777" w:rsidTr="00A641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7C7F61" w14:textId="77777777" w:rsidR="00A6419D" w:rsidRPr="00A6419D" w:rsidRDefault="00A6419D" w:rsidP="00A6419D">
            <w:pPr>
              <w:jc w:val="center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Product</w:t>
            </w:r>
          </w:p>
        </w:tc>
        <w:tc>
          <w:tcPr>
            <w:tcW w:w="0" w:type="auto"/>
            <w:hideMark/>
          </w:tcPr>
          <w:p w14:paraId="452FAB3E" w14:textId="77777777" w:rsidR="00A6419D" w:rsidRPr="00A6419D" w:rsidRDefault="00A6419D" w:rsidP="00A641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Technology Implementation</w:t>
            </w:r>
          </w:p>
        </w:tc>
        <w:tc>
          <w:tcPr>
            <w:tcW w:w="0" w:type="auto"/>
            <w:hideMark/>
          </w:tcPr>
          <w:p w14:paraId="50C93ECB" w14:textId="77777777" w:rsidR="00A6419D" w:rsidRPr="00A6419D" w:rsidRDefault="00A6419D" w:rsidP="00A641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Helm charts, deployment configuration and operational setup</w:t>
            </w:r>
          </w:p>
        </w:tc>
      </w:tr>
    </w:tbl>
    <w:p w14:paraId="6B95D20B" w14:textId="3653ED6A" w:rsidR="00A6419D" w:rsidRDefault="00A6419D" w:rsidP="00A6419D">
      <w:pPr>
        <w:pStyle w:val="Beschriftung"/>
      </w:pPr>
      <w:bookmarkStart w:id="9" w:name="_Toc224294013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- Artifacts per Layer</w:t>
      </w:r>
      <w:bookmarkEnd w:id="9"/>
    </w:p>
    <w:p w14:paraId="062D10AA" w14:textId="6DA7DA3E" w:rsidR="00A6419D" w:rsidRDefault="00A6419D" w:rsidP="00A6419D">
      <w:pPr>
        <w:pStyle w:val="berschrift1"/>
      </w:pPr>
      <w:r>
        <w:br w:type="column"/>
      </w:r>
      <w:bookmarkStart w:id="10" w:name="_Toc224299865"/>
      <w:r w:rsidRPr="00A6419D">
        <w:lastRenderedPageBreak/>
        <w:t>Engineering Deliverables</w:t>
      </w:r>
      <w:bookmarkEnd w:id="10"/>
    </w:p>
    <w:p w14:paraId="370D5036" w14:textId="1DB828A9" w:rsidR="00A6419D" w:rsidRDefault="00A6419D" w:rsidP="00A6419D">
      <w:pPr>
        <w:pStyle w:val="Textkrper"/>
      </w:pPr>
      <w:r>
        <w:t>Engineering teams produce several deliverables during service implementation.</w:t>
      </w:r>
    </w:p>
    <w:p w14:paraId="0E8A2A28" w14:textId="77777777" w:rsidR="00A6419D" w:rsidRDefault="00A6419D" w:rsidP="00A6419D">
      <w:pPr>
        <w:pStyle w:val="Textkrper"/>
      </w:pPr>
    </w:p>
    <w:p w14:paraId="1AAE182B" w14:textId="14CAFDCA" w:rsidR="00A6419D" w:rsidRDefault="00A6419D" w:rsidP="00A6419D">
      <w:pPr>
        <w:pStyle w:val="Textkrper"/>
      </w:pPr>
      <w:r>
        <w:t>Typical engineering artifacts include:</w:t>
      </w:r>
    </w:p>
    <w:p w14:paraId="6A098498" w14:textId="345EFE64" w:rsidR="00A6419D" w:rsidRPr="00A6419D" w:rsidRDefault="00A6419D" w:rsidP="00A6419D">
      <w:pPr>
        <w:pStyle w:val="Textkrper"/>
        <w:numPr>
          <w:ilvl w:val="0"/>
          <w:numId w:val="43"/>
        </w:numPr>
        <w:rPr>
          <w:lang w:val="fr-CH"/>
        </w:rPr>
      </w:pPr>
      <w:r w:rsidRPr="00A6419D">
        <w:rPr>
          <w:lang w:val="fr-CH"/>
        </w:rPr>
        <w:t>Requirements documentation</w:t>
      </w:r>
    </w:p>
    <w:p w14:paraId="070F3864" w14:textId="31F54B9E" w:rsidR="00A6419D" w:rsidRPr="00A6419D" w:rsidRDefault="00A6419D" w:rsidP="00A6419D">
      <w:pPr>
        <w:pStyle w:val="Textkrper"/>
        <w:numPr>
          <w:ilvl w:val="0"/>
          <w:numId w:val="43"/>
        </w:numPr>
        <w:rPr>
          <w:lang w:val="fr-CH"/>
        </w:rPr>
      </w:pPr>
      <w:r w:rsidRPr="00A6419D">
        <w:rPr>
          <w:lang w:val="fr-CH"/>
        </w:rPr>
        <w:t>Dependency documentation</w:t>
      </w:r>
    </w:p>
    <w:p w14:paraId="1D43353F" w14:textId="76AFE3CD" w:rsidR="00A6419D" w:rsidRPr="00A6419D" w:rsidRDefault="00A6419D" w:rsidP="00A6419D">
      <w:pPr>
        <w:pStyle w:val="Textkrper"/>
        <w:numPr>
          <w:ilvl w:val="0"/>
          <w:numId w:val="43"/>
        </w:numPr>
        <w:rPr>
          <w:lang w:val="fr-CH"/>
        </w:rPr>
      </w:pPr>
      <w:r w:rsidRPr="00A6419D">
        <w:rPr>
          <w:lang w:val="fr-CH"/>
        </w:rPr>
        <w:t>Architecture documentation</w:t>
      </w:r>
    </w:p>
    <w:p w14:paraId="607FDA24" w14:textId="265CF659" w:rsidR="00A6419D" w:rsidRDefault="00A6419D" w:rsidP="00A6419D">
      <w:pPr>
        <w:pStyle w:val="Textkrper"/>
        <w:numPr>
          <w:ilvl w:val="0"/>
          <w:numId w:val="43"/>
        </w:numPr>
      </w:pPr>
      <w:r>
        <w:t>Test cases</w:t>
      </w:r>
    </w:p>
    <w:p w14:paraId="78E7C489" w14:textId="5EADA230" w:rsidR="00A6419D" w:rsidRDefault="00A6419D" w:rsidP="00A6419D">
      <w:pPr>
        <w:pStyle w:val="Textkrper"/>
        <w:numPr>
          <w:ilvl w:val="0"/>
          <w:numId w:val="43"/>
        </w:numPr>
      </w:pPr>
      <w:r>
        <w:t>Helm charts</w:t>
      </w:r>
    </w:p>
    <w:p w14:paraId="327F3A97" w14:textId="3C558C7B" w:rsidR="00A6419D" w:rsidRDefault="00A6419D" w:rsidP="00A6419D">
      <w:pPr>
        <w:pStyle w:val="Textkrper"/>
        <w:numPr>
          <w:ilvl w:val="0"/>
          <w:numId w:val="43"/>
        </w:numPr>
      </w:pPr>
      <w:r>
        <w:t>Deployment configuration</w:t>
      </w:r>
    </w:p>
    <w:p w14:paraId="12427858" w14:textId="00C7CD0B" w:rsidR="00A6419D" w:rsidRDefault="00A6419D" w:rsidP="00A6419D">
      <w:pPr>
        <w:pStyle w:val="Textkrper"/>
        <w:numPr>
          <w:ilvl w:val="0"/>
          <w:numId w:val="43"/>
        </w:numPr>
      </w:pPr>
      <w:r>
        <w:t>CI/CD pipelines</w:t>
      </w:r>
    </w:p>
    <w:p w14:paraId="71BFB467" w14:textId="5C44267C" w:rsidR="00A6419D" w:rsidRDefault="00A6419D" w:rsidP="00A6419D">
      <w:pPr>
        <w:pStyle w:val="Textkrper"/>
        <w:numPr>
          <w:ilvl w:val="0"/>
          <w:numId w:val="43"/>
        </w:numPr>
      </w:pPr>
      <w:r>
        <w:t>Monitoring configuration</w:t>
      </w:r>
      <w:r>
        <w:t xml:space="preserve"> </w:t>
      </w:r>
      <w:r w:rsidRPr="00A6419D">
        <w:t>(if required)</w:t>
      </w:r>
    </w:p>
    <w:p w14:paraId="7A805A23" w14:textId="77777777" w:rsidR="00A6419D" w:rsidRDefault="00A6419D" w:rsidP="00A6419D">
      <w:pPr>
        <w:pStyle w:val="Textkrper"/>
      </w:pPr>
    </w:p>
    <w:p w14:paraId="641399AD" w14:textId="1DFD6B28" w:rsidR="00A6419D" w:rsidRDefault="00A6419D" w:rsidP="00A6419D">
      <w:pPr>
        <w:pStyle w:val="berschrift1"/>
      </w:pPr>
      <w:bookmarkStart w:id="11" w:name="_Toc224299866"/>
      <w:r w:rsidRPr="00A6419D">
        <w:t>Product Governance</w:t>
      </w:r>
      <w:bookmarkEnd w:id="11"/>
    </w:p>
    <w:p w14:paraId="79C91857" w14:textId="6078D1E0" w:rsidR="00A6419D" w:rsidRDefault="00A6419D" w:rsidP="00A6419D">
      <w:pPr>
        <w:pStyle w:val="Textkrper"/>
      </w:pPr>
      <w:r w:rsidRPr="00A6419D">
        <w:t>For every technology used in the platform, governance information must be documented.</w:t>
      </w:r>
    </w:p>
    <w:tbl>
      <w:tblPr>
        <w:tblStyle w:val="Gitternetztabelle4Akzent4"/>
        <w:tblW w:w="0" w:type="auto"/>
        <w:tblLook w:val="04A0" w:firstRow="1" w:lastRow="0" w:firstColumn="1" w:lastColumn="0" w:noHBand="0" w:noVBand="1"/>
      </w:tblPr>
      <w:tblGrid>
        <w:gridCol w:w="1892"/>
        <w:gridCol w:w="3812"/>
      </w:tblGrid>
      <w:tr w:rsidR="00A6419D" w:rsidRPr="00A6419D" w14:paraId="399B1150" w14:textId="77777777" w:rsidTr="00A641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F6DA49" w14:textId="77777777" w:rsidR="00A6419D" w:rsidRPr="00A6419D" w:rsidRDefault="00A6419D" w:rsidP="00A6419D">
            <w:pPr>
              <w:jc w:val="both"/>
              <w:rPr>
                <w:rFonts w:asciiTheme="minorHAnsi" w:eastAsia="Times New Roman" w:hAnsiTheme="minorHAnsi" w:cstheme="minorHAnsi"/>
                <w:color w:val="auto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color w:val="auto"/>
                <w:lang w:eastAsia="de-CH"/>
              </w:rPr>
              <w:t>Category</w:t>
            </w:r>
          </w:p>
        </w:tc>
        <w:tc>
          <w:tcPr>
            <w:tcW w:w="0" w:type="auto"/>
            <w:hideMark/>
          </w:tcPr>
          <w:p w14:paraId="0620F671" w14:textId="77777777" w:rsidR="00A6419D" w:rsidRPr="00A6419D" w:rsidRDefault="00A6419D" w:rsidP="00A6419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color w:val="auto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color w:val="auto"/>
                <w:lang w:eastAsia="de-CH"/>
              </w:rPr>
              <w:t>Description</w:t>
            </w:r>
          </w:p>
        </w:tc>
      </w:tr>
      <w:tr w:rsidR="00A6419D" w:rsidRPr="00A6419D" w14:paraId="34A8E3A8" w14:textId="77777777" w:rsidTr="00A641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F3EFC0" w14:textId="77777777" w:rsidR="00A6419D" w:rsidRPr="00A6419D" w:rsidRDefault="00A6419D" w:rsidP="00A6419D">
            <w:pPr>
              <w:jc w:val="both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Product</w:t>
            </w:r>
          </w:p>
        </w:tc>
        <w:tc>
          <w:tcPr>
            <w:tcW w:w="0" w:type="auto"/>
            <w:hideMark/>
          </w:tcPr>
          <w:p w14:paraId="05414962" w14:textId="77777777" w:rsidR="00A6419D" w:rsidRPr="00A6419D" w:rsidRDefault="00A6419D" w:rsidP="00A6419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Example: BIND9</w:t>
            </w:r>
          </w:p>
        </w:tc>
      </w:tr>
      <w:tr w:rsidR="00A6419D" w:rsidRPr="00A6419D" w14:paraId="48AEE807" w14:textId="77777777" w:rsidTr="00A641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328091" w14:textId="77777777" w:rsidR="00A6419D" w:rsidRPr="00A6419D" w:rsidRDefault="00A6419D" w:rsidP="00A6419D">
            <w:pPr>
              <w:jc w:val="both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License Type</w:t>
            </w:r>
          </w:p>
        </w:tc>
        <w:tc>
          <w:tcPr>
            <w:tcW w:w="0" w:type="auto"/>
            <w:hideMark/>
          </w:tcPr>
          <w:p w14:paraId="027B2108" w14:textId="77777777" w:rsidR="00A6419D" w:rsidRPr="00A6419D" w:rsidRDefault="00A6419D" w:rsidP="00A6419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Open Source or Commercial</w:t>
            </w:r>
          </w:p>
        </w:tc>
      </w:tr>
      <w:tr w:rsidR="00A6419D" w:rsidRPr="00A6419D" w14:paraId="34F02189" w14:textId="77777777" w:rsidTr="00A641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083041" w14:textId="77777777" w:rsidR="00A6419D" w:rsidRPr="00A6419D" w:rsidRDefault="00A6419D" w:rsidP="00A6419D">
            <w:pPr>
              <w:jc w:val="both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Lifecycle Status</w:t>
            </w:r>
          </w:p>
        </w:tc>
        <w:tc>
          <w:tcPr>
            <w:tcW w:w="0" w:type="auto"/>
            <w:hideMark/>
          </w:tcPr>
          <w:p w14:paraId="4A302B0B" w14:textId="77777777" w:rsidR="00A6419D" w:rsidRPr="00A6419D" w:rsidRDefault="00A6419D" w:rsidP="00A6419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Supported / Deprecated / End-of-Life</w:t>
            </w:r>
          </w:p>
        </w:tc>
      </w:tr>
      <w:tr w:rsidR="00A6419D" w:rsidRPr="00A6419D" w14:paraId="60124D27" w14:textId="77777777" w:rsidTr="00A641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4344C1" w14:textId="77777777" w:rsidR="00A6419D" w:rsidRPr="00A6419D" w:rsidRDefault="00A6419D" w:rsidP="00A6419D">
            <w:pPr>
              <w:jc w:val="both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Versioning</w:t>
            </w:r>
          </w:p>
        </w:tc>
        <w:tc>
          <w:tcPr>
            <w:tcW w:w="0" w:type="auto"/>
            <w:hideMark/>
          </w:tcPr>
          <w:p w14:paraId="5EB1A4F6" w14:textId="77777777" w:rsidR="00A6419D" w:rsidRPr="00A6419D" w:rsidRDefault="00A6419D" w:rsidP="00A6419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Major / Minor / Patch</w:t>
            </w:r>
          </w:p>
        </w:tc>
      </w:tr>
    </w:tbl>
    <w:p w14:paraId="08B8C39B" w14:textId="7FE0C767" w:rsidR="00A6419D" w:rsidRDefault="00A6419D" w:rsidP="00A6419D">
      <w:pPr>
        <w:pStyle w:val="Beschriftung"/>
      </w:pPr>
      <w:bookmarkStart w:id="12" w:name="_Toc224294014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- Product Governance</w:t>
      </w:r>
      <w:bookmarkEnd w:id="12"/>
    </w:p>
    <w:p w14:paraId="11555C99" w14:textId="29B5624C" w:rsidR="00A6419D" w:rsidRDefault="00A6419D" w:rsidP="00A6419D">
      <w:pPr>
        <w:pStyle w:val="Textkrper"/>
      </w:pPr>
      <w:r w:rsidRPr="00A6419D">
        <w:t>This information ensures transparency regarding technology lifecycle and operational risks.</w:t>
      </w:r>
    </w:p>
    <w:p w14:paraId="2F76E360" w14:textId="2AC23D79" w:rsidR="00A6419D" w:rsidRDefault="00A6419D" w:rsidP="00A6419D">
      <w:pPr>
        <w:pStyle w:val="berschrift1"/>
      </w:pPr>
      <w:bookmarkStart w:id="13" w:name="_Toc224299867"/>
      <w:r w:rsidRPr="00A6419D">
        <w:t>Quality / Maturity Model</w:t>
      </w:r>
      <w:bookmarkEnd w:id="13"/>
    </w:p>
    <w:p w14:paraId="43FCA54B" w14:textId="4E0F2FD0" w:rsidR="00A6419D" w:rsidRDefault="00A6419D" w:rsidP="00A6419D">
      <w:pPr>
        <w:pStyle w:val="Textkrper"/>
      </w:pPr>
      <w:r w:rsidRPr="00A6419D">
        <w:t>To evaluate the readiness of platform capabilities and services, a maturity model is used.</w:t>
      </w:r>
    </w:p>
    <w:tbl>
      <w:tblPr>
        <w:tblStyle w:val="Gitternetztabelle4Akzent4"/>
        <w:tblW w:w="0" w:type="auto"/>
        <w:tblLook w:val="04A0" w:firstRow="1" w:lastRow="0" w:firstColumn="1" w:lastColumn="0" w:noHBand="0" w:noVBand="1"/>
      </w:tblPr>
      <w:tblGrid>
        <w:gridCol w:w="2416"/>
        <w:gridCol w:w="3958"/>
      </w:tblGrid>
      <w:tr w:rsidR="00A6419D" w:rsidRPr="00A6419D" w14:paraId="0154F124" w14:textId="77777777" w:rsidTr="00A641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C05BBF" w14:textId="77777777" w:rsidR="00A6419D" w:rsidRPr="00A6419D" w:rsidRDefault="00A6419D" w:rsidP="00A6419D">
            <w:pPr>
              <w:jc w:val="both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Level</w:t>
            </w:r>
          </w:p>
        </w:tc>
        <w:tc>
          <w:tcPr>
            <w:tcW w:w="0" w:type="auto"/>
            <w:hideMark/>
          </w:tcPr>
          <w:p w14:paraId="7A8CA9A4" w14:textId="77777777" w:rsidR="00A6419D" w:rsidRPr="00A6419D" w:rsidRDefault="00A6419D" w:rsidP="00A6419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Description</w:t>
            </w:r>
          </w:p>
        </w:tc>
      </w:tr>
      <w:tr w:rsidR="00A6419D" w:rsidRPr="00A6419D" w14:paraId="49E8D837" w14:textId="77777777" w:rsidTr="00A641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B3AF98" w14:textId="77777777" w:rsidR="00A6419D" w:rsidRPr="00A6419D" w:rsidRDefault="00A6419D" w:rsidP="00A6419D">
            <w:pPr>
              <w:jc w:val="both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Idea</w:t>
            </w:r>
          </w:p>
        </w:tc>
        <w:tc>
          <w:tcPr>
            <w:tcW w:w="0" w:type="auto"/>
            <w:hideMark/>
          </w:tcPr>
          <w:p w14:paraId="326438EE" w14:textId="77777777" w:rsidR="00A6419D" w:rsidRPr="00A6419D" w:rsidRDefault="00A6419D" w:rsidP="00A6419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Architecture concept exists</w:t>
            </w:r>
          </w:p>
        </w:tc>
      </w:tr>
      <w:tr w:rsidR="00A6419D" w:rsidRPr="00A6419D" w14:paraId="6F8C2E1E" w14:textId="77777777" w:rsidTr="00A641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BB9EB2" w14:textId="77777777" w:rsidR="00A6419D" w:rsidRPr="00A6419D" w:rsidRDefault="00A6419D" w:rsidP="00A6419D">
            <w:pPr>
              <w:jc w:val="both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PoC</w:t>
            </w:r>
          </w:p>
        </w:tc>
        <w:tc>
          <w:tcPr>
            <w:tcW w:w="0" w:type="auto"/>
            <w:hideMark/>
          </w:tcPr>
          <w:p w14:paraId="2CC3D341" w14:textId="77777777" w:rsidR="00A6419D" w:rsidRPr="00A6419D" w:rsidRDefault="00A6419D" w:rsidP="00A6419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Proof of concept validating feasibility</w:t>
            </w:r>
          </w:p>
        </w:tc>
      </w:tr>
      <w:tr w:rsidR="00A6419D" w:rsidRPr="00A6419D" w14:paraId="2F54C7BD" w14:textId="77777777" w:rsidTr="00A641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D21601" w14:textId="77777777" w:rsidR="00A6419D" w:rsidRPr="00A6419D" w:rsidRDefault="00A6419D" w:rsidP="00A6419D">
            <w:pPr>
              <w:jc w:val="both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Functional Prototype</w:t>
            </w:r>
          </w:p>
        </w:tc>
        <w:tc>
          <w:tcPr>
            <w:tcW w:w="0" w:type="auto"/>
            <w:hideMark/>
          </w:tcPr>
          <w:p w14:paraId="69A30DC9" w14:textId="77777777" w:rsidR="00A6419D" w:rsidRPr="00A6419D" w:rsidRDefault="00A6419D" w:rsidP="00A6419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Working prototype of core functionality</w:t>
            </w:r>
          </w:p>
        </w:tc>
      </w:tr>
      <w:tr w:rsidR="00A6419D" w:rsidRPr="00A6419D" w14:paraId="1928101C" w14:textId="77777777" w:rsidTr="00A641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7F70D4" w14:textId="77777777" w:rsidR="00A6419D" w:rsidRPr="00A6419D" w:rsidRDefault="00A6419D" w:rsidP="00A6419D">
            <w:pPr>
              <w:jc w:val="both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Platform Ready</w:t>
            </w:r>
          </w:p>
        </w:tc>
        <w:tc>
          <w:tcPr>
            <w:tcW w:w="0" w:type="auto"/>
            <w:hideMark/>
          </w:tcPr>
          <w:p w14:paraId="4E1866AE" w14:textId="77777777" w:rsidR="00A6419D" w:rsidRPr="00A6419D" w:rsidRDefault="00A6419D" w:rsidP="00A6419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Integrated with platform standards</w:t>
            </w:r>
          </w:p>
        </w:tc>
      </w:tr>
      <w:tr w:rsidR="00A6419D" w:rsidRPr="00A6419D" w14:paraId="369253D5" w14:textId="77777777" w:rsidTr="00A641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FEAF0E" w14:textId="77777777" w:rsidR="00A6419D" w:rsidRPr="00A6419D" w:rsidRDefault="00A6419D" w:rsidP="00A6419D">
            <w:pPr>
              <w:jc w:val="both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Mission Ready</w:t>
            </w:r>
          </w:p>
        </w:tc>
        <w:tc>
          <w:tcPr>
            <w:tcW w:w="0" w:type="auto"/>
            <w:hideMark/>
          </w:tcPr>
          <w:p w14:paraId="358E7E5C" w14:textId="77777777" w:rsidR="00A6419D" w:rsidRPr="00A6419D" w:rsidRDefault="00A6419D" w:rsidP="00A6419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Production ready service</w:t>
            </w:r>
          </w:p>
        </w:tc>
      </w:tr>
      <w:tr w:rsidR="00A6419D" w:rsidRPr="00A6419D" w14:paraId="003D07EC" w14:textId="77777777" w:rsidTr="00A641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A6E600" w14:textId="77777777" w:rsidR="00A6419D" w:rsidRPr="00A6419D" w:rsidRDefault="00A6419D" w:rsidP="00A6419D">
            <w:pPr>
              <w:jc w:val="both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Federated Ready</w:t>
            </w:r>
          </w:p>
        </w:tc>
        <w:tc>
          <w:tcPr>
            <w:tcW w:w="0" w:type="auto"/>
            <w:hideMark/>
          </w:tcPr>
          <w:p w14:paraId="6BD25CBF" w14:textId="77777777" w:rsidR="00A6419D" w:rsidRPr="00A6419D" w:rsidRDefault="00A6419D" w:rsidP="00A6419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Reusable across domains</w:t>
            </w:r>
          </w:p>
        </w:tc>
      </w:tr>
    </w:tbl>
    <w:p w14:paraId="76F354D0" w14:textId="6132BD3C" w:rsidR="00A6419D" w:rsidRDefault="00A6419D" w:rsidP="00A6419D">
      <w:pPr>
        <w:pStyle w:val="Beschriftung"/>
        <w:tabs>
          <w:tab w:val="left" w:pos="3105"/>
        </w:tabs>
        <w:cnfStyle w:val="001000100000" w:firstRow="0" w:lastRow="0" w:firstColumn="1" w:lastColumn="0" w:oddVBand="0" w:evenVBand="0" w:oddHBand="1" w:evenHBand="0" w:firstRowFirstColumn="0" w:firstRowLastColumn="0" w:lastRowFirstColumn="0" w:lastRowLastColumn="0"/>
      </w:pPr>
      <w:bookmarkStart w:id="14" w:name="_Toc224294015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- Quality / Maturity</w:t>
      </w:r>
      <w:bookmarkEnd w:id="14"/>
      <w:r>
        <w:tab/>
      </w:r>
    </w:p>
    <w:p w14:paraId="7DAD3427" w14:textId="794009E6" w:rsidR="00A6419D" w:rsidRDefault="00A6419D" w:rsidP="00A6419D">
      <w:pPr>
        <w:pStyle w:val="Textkrper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lang w:eastAsia="de-CH"/>
        </w:rPr>
      </w:pPr>
      <w:r w:rsidRPr="00A6419D">
        <w:rPr>
          <w:lang w:eastAsia="de-CH"/>
        </w:rPr>
        <w:t>The maturity model provides a structured method to evaluate progress from architecture concept to production-ready service.</w:t>
      </w:r>
    </w:p>
    <w:p w14:paraId="689D6531" w14:textId="402CDAB5" w:rsidR="00A6419D" w:rsidRDefault="00A6419D" w:rsidP="00A6419D">
      <w:pPr>
        <w:pStyle w:val="Textkrper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lang w:eastAsia="de-CH"/>
        </w:rPr>
      </w:pPr>
    </w:p>
    <w:p w14:paraId="303A0C76" w14:textId="654FC17F" w:rsidR="00A6419D" w:rsidRDefault="00A6419D" w:rsidP="00A6419D">
      <w:pPr>
        <w:pStyle w:val="berschrift1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lang w:eastAsia="de-CH"/>
        </w:rPr>
      </w:pPr>
      <w:r>
        <w:rPr>
          <w:lang w:eastAsia="de-CH"/>
        </w:rPr>
        <w:br w:type="column"/>
      </w:r>
      <w:bookmarkStart w:id="15" w:name="_Toc224299868"/>
      <w:r w:rsidRPr="00A6419D">
        <w:rPr>
          <w:lang w:eastAsia="de-CH"/>
        </w:rPr>
        <w:lastRenderedPageBreak/>
        <w:t>Example: DNS Service Implementation</w:t>
      </w:r>
      <w:bookmarkEnd w:id="15"/>
    </w:p>
    <w:p w14:paraId="7FBA0C08" w14:textId="793643A9" w:rsidR="00A6419D" w:rsidRDefault="00A6419D" w:rsidP="00A6419D">
      <w:pPr>
        <w:pStyle w:val="Textkrper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lang w:eastAsia="de-CH"/>
        </w:rPr>
      </w:pPr>
      <w:r w:rsidRPr="00A6419D">
        <w:rPr>
          <w:lang w:eastAsia="de-CH"/>
        </w:rPr>
        <w:t>The following example demonstrates how the architecture model works in practice.</w:t>
      </w:r>
    </w:p>
    <w:tbl>
      <w:tblPr>
        <w:tblStyle w:val="Gitternetztabelle4Akzent4"/>
        <w:tblW w:w="0" w:type="auto"/>
        <w:tblLook w:val="04A0" w:firstRow="1" w:lastRow="0" w:firstColumn="1" w:lastColumn="0" w:noHBand="0" w:noVBand="1"/>
      </w:tblPr>
      <w:tblGrid>
        <w:gridCol w:w="1851"/>
        <w:gridCol w:w="2222"/>
        <w:gridCol w:w="5555"/>
      </w:tblGrid>
      <w:tr w:rsidR="00A6419D" w:rsidRPr="00A6419D" w14:paraId="29200685" w14:textId="77777777" w:rsidTr="00A641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998A47" w14:textId="77777777" w:rsidR="00A6419D" w:rsidRPr="00A6419D" w:rsidRDefault="00A6419D" w:rsidP="00A6419D">
            <w:pPr>
              <w:jc w:val="center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Layer</w:t>
            </w:r>
          </w:p>
        </w:tc>
        <w:tc>
          <w:tcPr>
            <w:tcW w:w="0" w:type="auto"/>
            <w:hideMark/>
          </w:tcPr>
          <w:p w14:paraId="3F5A7586" w14:textId="77777777" w:rsidR="00A6419D" w:rsidRPr="00A6419D" w:rsidRDefault="00A6419D" w:rsidP="00A6419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Example</w:t>
            </w:r>
          </w:p>
        </w:tc>
        <w:tc>
          <w:tcPr>
            <w:tcW w:w="0" w:type="auto"/>
            <w:hideMark/>
          </w:tcPr>
          <w:p w14:paraId="0C5B6435" w14:textId="77777777" w:rsidR="00A6419D" w:rsidRPr="00A6419D" w:rsidRDefault="00A6419D" w:rsidP="00A6419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Artifacts</w:t>
            </w:r>
          </w:p>
        </w:tc>
      </w:tr>
      <w:tr w:rsidR="00A6419D" w:rsidRPr="00A6419D" w14:paraId="50FC6843" w14:textId="77777777" w:rsidTr="00A641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A6D7CF" w14:textId="77777777" w:rsidR="00A6419D" w:rsidRPr="00A6419D" w:rsidRDefault="00A6419D" w:rsidP="00A6419D">
            <w:pPr>
              <w:jc w:val="center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Capability</w:t>
            </w:r>
          </w:p>
        </w:tc>
        <w:tc>
          <w:tcPr>
            <w:tcW w:w="0" w:type="auto"/>
            <w:hideMark/>
          </w:tcPr>
          <w:p w14:paraId="37B20295" w14:textId="77777777" w:rsidR="00A6419D" w:rsidRPr="00A6419D" w:rsidRDefault="00A6419D" w:rsidP="00A641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Domain Management</w:t>
            </w:r>
          </w:p>
        </w:tc>
        <w:tc>
          <w:tcPr>
            <w:tcW w:w="0" w:type="auto"/>
            <w:hideMark/>
          </w:tcPr>
          <w:p w14:paraId="4319D490" w14:textId="77777777" w:rsidR="00A6419D" w:rsidRPr="00A6419D" w:rsidRDefault="00A6419D" w:rsidP="00A641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C3 taxonomy definition</w:t>
            </w:r>
          </w:p>
        </w:tc>
      </w:tr>
      <w:tr w:rsidR="00A6419D" w:rsidRPr="00A6419D" w14:paraId="65CF04B3" w14:textId="77777777" w:rsidTr="00A641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38A4E8" w14:textId="77777777" w:rsidR="00A6419D" w:rsidRPr="00A6419D" w:rsidRDefault="00A6419D" w:rsidP="00A6419D">
            <w:pPr>
              <w:jc w:val="center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Service</w:t>
            </w:r>
          </w:p>
        </w:tc>
        <w:tc>
          <w:tcPr>
            <w:tcW w:w="0" w:type="auto"/>
            <w:hideMark/>
          </w:tcPr>
          <w:p w14:paraId="5E1B5EED" w14:textId="77777777" w:rsidR="00A6419D" w:rsidRPr="00A6419D" w:rsidRDefault="00A6419D" w:rsidP="00A641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DNS Service</w:t>
            </w:r>
          </w:p>
        </w:tc>
        <w:tc>
          <w:tcPr>
            <w:tcW w:w="0" w:type="auto"/>
            <w:hideMark/>
          </w:tcPr>
          <w:p w14:paraId="5B1593AC" w14:textId="77777777" w:rsidR="00A6419D" w:rsidRPr="00A6419D" w:rsidRDefault="00A6419D" w:rsidP="00A641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Business requirements from Business Owner, FMN and customers</w:t>
            </w:r>
          </w:p>
        </w:tc>
      </w:tr>
      <w:tr w:rsidR="00A6419D" w:rsidRPr="00A6419D" w14:paraId="7E2E3C8B" w14:textId="77777777" w:rsidTr="00A641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F4315A" w14:textId="77777777" w:rsidR="00A6419D" w:rsidRPr="00A6419D" w:rsidRDefault="00A6419D" w:rsidP="00A6419D">
            <w:pPr>
              <w:jc w:val="center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Service Functions</w:t>
            </w:r>
          </w:p>
        </w:tc>
        <w:tc>
          <w:tcPr>
            <w:tcW w:w="0" w:type="auto"/>
            <w:hideMark/>
          </w:tcPr>
          <w:p w14:paraId="201619DF" w14:textId="77777777" w:rsidR="00A6419D" w:rsidRPr="00A6419D" w:rsidRDefault="00A6419D" w:rsidP="00A641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DNSSEC, Zone Hosting</w:t>
            </w:r>
          </w:p>
        </w:tc>
        <w:tc>
          <w:tcPr>
            <w:tcW w:w="0" w:type="auto"/>
            <w:hideMark/>
          </w:tcPr>
          <w:p w14:paraId="0AEB4121" w14:textId="77777777" w:rsidR="00A6419D" w:rsidRPr="00A6419D" w:rsidRDefault="00A6419D" w:rsidP="00A641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Requirements, dependencies, documentation, test cases</w:t>
            </w:r>
          </w:p>
        </w:tc>
      </w:tr>
      <w:tr w:rsidR="00A6419D" w:rsidRPr="00A6419D" w14:paraId="55DA66BD" w14:textId="77777777" w:rsidTr="00A641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D58B1E" w14:textId="77777777" w:rsidR="00A6419D" w:rsidRPr="00A6419D" w:rsidRDefault="00A6419D" w:rsidP="00A6419D">
            <w:pPr>
              <w:jc w:val="center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Product</w:t>
            </w:r>
          </w:p>
        </w:tc>
        <w:tc>
          <w:tcPr>
            <w:tcW w:w="0" w:type="auto"/>
            <w:hideMark/>
          </w:tcPr>
          <w:p w14:paraId="7146EA04" w14:textId="77777777" w:rsidR="00A6419D" w:rsidRPr="00A6419D" w:rsidRDefault="00A6419D" w:rsidP="00A641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BIND9</w:t>
            </w:r>
          </w:p>
        </w:tc>
        <w:tc>
          <w:tcPr>
            <w:tcW w:w="0" w:type="auto"/>
            <w:hideMark/>
          </w:tcPr>
          <w:p w14:paraId="488C9FC7" w14:textId="77777777" w:rsidR="00A6419D" w:rsidRPr="00A6419D" w:rsidRDefault="00A6419D" w:rsidP="00A641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Helm charts and deployment configuration</w:t>
            </w:r>
          </w:p>
        </w:tc>
      </w:tr>
    </w:tbl>
    <w:p w14:paraId="58909BAD" w14:textId="52DD38E3" w:rsidR="00A6419D" w:rsidRDefault="00A6419D" w:rsidP="00A6419D">
      <w:pPr>
        <w:pStyle w:val="Beschriftung"/>
        <w:cnfStyle w:val="001000100000" w:firstRow="0" w:lastRow="0" w:firstColumn="1" w:lastColumn="0" w:oddVBand="0" w:evenVBand="0" w:oddHBand="1" w:evenHBand="0" w:firstRowFirstColumn="0" w:firstRowLastColumn="0" w:lastRowFirstColumn="0" w:lastRowLastColumn="0"/>
      </w:pPr>
      <w:bookmarkStart w:id="16" w:name="_Toc224294016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 - DNS Service Example</w:t>
      </w:r>
      <w:bookmarkEnd w:id="16"/>
    </w:p>
    <w:p w14:paraId="37FCDD14" w14:textId="77777777" w:rsidR="00A6419D" w:rsidRDefault="00A6419D" w:rsidP="00A6419D">
      <w:pPr>
        <w:pStyle w:val="Textkrper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lang w:eastAsia="de-CH"/>
        </w:rPr>
      </w:pPr>
    </w:p>
    <w:p w14:paraId="632AC07D" w14:textId="594AA255" w:rsidR="00A6419D" w:rsidRDefault="00A6419D" w:rsidP="00A6419D">
      <w:pPr>
        <w:pStyle w:val="berschrift1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lang w:eastAsia="de-CH"/>
        </w:rPr>
      </w:pPr>
      <w:bookmarkStart w:id="17" w:name="_Toc224299869"/>
      <w:r w:rsidRPr="00A6419D">
        <w:rPr>
          <w:lang w:eastAsia="de-CH"/>
        </w:rPr>
        <w:t>Accountability and Responsibility</w:t>
      </w:r>
      <w:bookmarkEnd w:id="17"/>
    </w:p>
    <w:p w14:paraId="4019786E" w14:textId="77777777" w:rsidR="00A6419D" w:rsidRDefault="00A6419D" w:rsidP="00A6419D">
      <w:pPr>
        <w:pStyle w:val="Textkrper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lang w:eastAsia="de-CH"/>
        </w:rPr>
      </w:pPr>
      <w:r>
        <w:rPr>
          <w:lang w:eastAsia="de-CH"/>
        </w:rPr>
        <w:t>The model distinguishes between accountability and responsibility.</w:t>
      </w:r>
    </w:p>
    <w:p w14:paraId="2C2DFDB0" w14:textId="77777777" w:rsidR="00A6419D" w:rsidRDefault="00A6419D" w:rsidP="00A6419D">
      <w:pPr>
        <w:pStyle w:val="Textkrper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lang w:eastAsia="de-CH"/>
        </w:rPr>
      </w:pPr>
    </w:p>
    <w:p w14:paraId="7B6A07B9" w14:textId="77777777" w:rsidR="00A6419D" w:rsidRDefault="00A6419D" w:rsidP="00A6419D">
      <w:pPr>
        <w:pStyle w:val="Textkrper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lang w:eastAsia="de-CH"/>
        </w:rPr>
      </w:pPr>
      <w:r>
        <w:rPr>
          <w:lang w:eastAsia="de-CH"/>
        </w:rPr>
        <w:t>Accountability refers to the role responsible for the outcome and final decisions.</w:t>
      </w:r>
    </w:p>
    <w:p w14:paraId="7213E923" w14:textId="2DB74CA7" w:rsidR="00A6419D" w:rsidRDefault="00A6419D" w:rsidP="00A6419D">
      <w:pPr>
        <w:pStyle w:val="Textkrper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lang w:eastAsia="de-CH"/>
        </w:rPr>
      </w:pPr>
      <w:r>
        <w:rPr>
          <w:lang w:eastAsia="de-CH"/>
        </w:rPr>
        <w:t>Responsibility refers to the teams performing the implementation work.</w:t>
      </w:r>
    </w:p>
    <w:p w14:paraId="3789F379" w14:textId="77777777" w:rsidR="00A6419D" w:rsidRDefault="00A6419D" w:rsidP="00A6419D">
      <w:pPr>
        <w:pStyle w:val="Textkrper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lang w:eastAsia="de-CH"/>
        </w:rPr>
      </w:pPr>
    </w:p>
    <w:tbl>
      <w:tblPr>
        <w:tblStyle w:val="Gitternetztabelle4Akzent4"/>
        <w:tblW w:w="0" w:type="auto"/>
        <w:tblLook w:val="04A0" w:firstRow="1" w:lastRow="0" w:firstColumn="1" w:lastColumn="0" w:noHBand="0" w:noVBand="1"/>
      </w:tblPr>
      <w:tblGrid>
        <w:gridCol w:w="2112"/>
        <w:gridCol w:w="2002"/>
        <w:gridCol w:w="2815"/>
      </w:tblGrid>
      <w:tr w:rsidR="00A6419D" w:rsidRPr="00A6419D" w14:paraId="28EDAB44" w14:textId="77777777" w:rsidTr="00A641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5E86AE" w14:textId="77777777" w:rsidR="00A6419D" w:rsidRPr="00A6419D" w:rsidRDefault="00A6419D" w:rsidP="00A6419D">
            <w:pPr>
              <w:jc w:val="center"/>
              <w:rPr>
                <w:rFonts w:asciiTheme="minorHAnsi" w:eastAsia="Times New Roman" w:hAnsiTheme="minorHAnsi" w:cstheme="minorHAnsi"/>
                <w:color w:val="auto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color w:val="auto"/>
                <w:lang w:eastAsia="de-CH"/>
              </w:rPr>
              <w:t>Layer</w:t>
            </w:r>
          </w:p>
        </w:tc>
        <w:tc>
          <w:tcPr>
            <w:tcW w:w="0" w:type="auto"/>
            <w:hideMark/>
          </w:tcPr>
          <w:p w14:paraId="08618FF7" w14:textId="77777777" w:rsidR="00A6419D" w:rsidRPr="00A6419D" w:rsidRDefault="00A6419D" w:rsidP="00A6419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color w:val="auto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color w:val="auto"/>
                <w:lang w:eastAsia="de-CH"/>
              </w:rPr>
              <w:t>Accountability</w:t>
            </w:r>
          </w:p>
        </w:tc>
        <w:tc>
          <w:tcPr>
            <w:tcW w:w="0" w:type="auto"/>
            <w:hideMark/>
          </w:tcPr>
          <w:p w14:paraId="21DCA689" w14:textId="77777777" w:rsidR="00A6419D" w:rsidRPr="00A6419D" w:rsidRDefault="00A6419D" w:rsidP="00A6419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color w:val="auto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color w:val="auto"/>
                <w:lang w:eastAsia="de-CH"/>
              </w:rPr>
              <w:t>Responsibility</w:t>
            </w:r>
          </w:p>
        </w:tc>
      </w:tr>
      <w:tr w:rsidR="00A6419D" w:rsidRPr="00A6419D" w14:paraId="0D17A5A9" w14:textId="77777777" w:rsidTr="00A641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D00CD8" w14:textId="77777777" w:rsidR="00A6419D" w:rsidRPr="00A6419D" w:rsidRDefault="00A6419D" w:rsidP="00A6419D">
            <w:pPr>
              <w:jc w:val="center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Capability</w:t>
            </w:r>
          </w:p>
        </w:tc>
        <w:tc>
          <w:tcPr>
            <w:tcW w:w="0" w:type="auto"/>
            <w:hideMark/>
          </w:tcPr>
          <w:p w14:paraId="08899CB4" w14:textId="77777777" w:rsidR="00A6419D" w:rsidRPr="00A6419D" w:rsidRDefault="00A6419D" w:rsidP="00A641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Product Owner</w:t>
            </w:r>
          </w:p>
        </w:tc>
        <w:tc>
          <w:tcPr>
            <w:tcW w:w="0" w:type="auto"/>
            <w:hideMark/>
          </w:tcPr>
          <w:p w14:paraId="224D5DE4" w14:textId="77777777" w:rsidR="00A6419D" w:rsidRPr="00A6419D" w:rsidRDefault="00A6419D" w:rsidP="00A641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Architecture + Engineering</w:t>
            </w:r>
          </w:p>
        </w:tc>
      </w:tr>
      <w:tr w:rsidR="00A6419D" w:rsidRPr="00A6419D" w14:paraId="23E1C569" w14:textId="77777777" w:rsidTr="00A641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3AEFDA" w14:textId="77777777" w:rsidR="00A6419D" w:rsidRPr="00A6419D" w:rsidRDefault="00A6419D" w:rsidP="00A6419D">
            <w:pPr>
              <w:jc w:val="center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Service</w:t>
            </w:r>
          </w:p>
        </w:tc>
        <w:tc>
          <w:tcPr>
            <w:tcW w:w="0" w:type="auto"/>
            <w:hideMark/>
          </w:tcPr>
          <w:p w14:paraId="73106585" w14:textId="77777777" w:rsidR="00A6419D" w:rsidRPr="00A6419D" w:rsidRDefault="00A6419D" w:rsidP="00A641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Product Owner</w:t>
            </w:r>
          </w:p>
        </w:tc>
        <w:tc>
          <w:tcPr>
            <w:tcW w:w="0" w:type="auto"/>
            <w:hideMark/>
          </w:tcPr>
          <w:p w14:paraId="57138BA9" w14:textId="77777777" w:rsidR="00A6419D" w:rsidRPr="00A6419D" w:rsidRDefault="00A6419D" w:rsidP="00A641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Engineering Team</w:t>
            </w:r>
          </w:p>
        </w:tc>
      </w:tr>
      <w:tr w:rsidR="00A6419D" w:rsidRPr="00A6419D" w14:paraId="3078BBAB" w14:textId="77777777" w:rsidTr="00A641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5F2004" w14:textId="77777777" w:rsidR="00A6419D" w:rsidRPr="00A6419D" w:rsidRDefault="00A6419D" w:rsidP="00A6419D">
            <w:pPr>
              <w:jc w:val="center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Service Functions</w:t>
            </w:r>
          </w:p>
        </w:tc>
        <w:tc>
          <w:tcPr>
            <w:tcW w:w="0" w:type="auto"/>
            <w:hideMark/>
          </w:tcPr>
          <w:p w14:paraId="075C0F40" w14:textId="77777777" w:rsidR="00A6419D" w:rsidRPr="00A6419D" w:rsidRDefault="00A6419D" w:rsidP="00A641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Engineering Lead</w:t>
            </w:r>
          </w:p>
        </w:tc>
        <w:tc>
          <w:tcPr>
            <w:tcW w:w="0" w:type="auto"/>
            <w:hideMark/>
          </w:tcPr>
          <w:p w14:paraId="71C1BCE6" w14:textId="77777777" w:rsidR="00A6419D" w:rsidRPr="00A6419D" w:rsidRDefault="00A6419D" w:rsidP="00A641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Engineers</w:t>
            </w:r>
          </w:p>
        </w:tc>
      </w:tr>
      <w:tr w:rsidR="00A6419D" w:rsidRPr="00A6419D" w14:paraId="0A60A26F" w14:textId="77777777" w:rsidTr="00A641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C44931" w14:textId="77777777" w:rsidR="00A6419D" w:rsidRPr="00A6419D" w:rsidRDefault="00A6419D" w:rsidP="00A6419D">
            <w:pPr>
              <w:jc w:val="center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Product</w:t>
            </w:r>
          </w:p>
        </w:tc>
        <w:tc>
          <w:tcPr>
            <w:tcW w:w="0" w:type="auto"/>
            <w:hideMark/>
          </w:tcPr>
          <w:p w14:paraId="5F38ADDF" w14:textId="77777777" w:rsidR="00A6419D" w:rsidRPr="00A6419D" w:rsidRDefault="00A6419D" w:rsidP="00A641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Technology Board</w:t>
            </w:r>
          </w:p>
        </w:tc>
        <w:tc>
          <w:tcPr>
            <w:tcW w:w="0" w:type="auto"/>
            <w:hideMark/>
          </w:tcPr>
          <w:p w14:paraId="1C733262" w14:textId="77777777" w:rsidR="00A6419D" w:rsidRPr="00A6419D" w:rsidRDefault="00A6419D" w:rsidP="00A641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Platform Engineering</w:t>
            </w:r>
          </w:p>
        </w:tc>
      </w:tr>
    </w:tbl>
    <w:p w14:paraId="294616E8" w14:textId="5AB0F094" w:rsidR="00A6419D" w:rsidRDefault="00A6419D" w:rsidP="00A6419D">
      <w:pPr>
        <w:pStyle w:val="Beschriftung"/>
        <w:cnfStyle w:val="001000100000" w:firstRow="0" w:lastRow="0" w:firstColumn="1" w:lastColumn="0" w:oddVBand="0" w:evenVBand="0" w:oddHBand="1" w:evenHBand="0" w:firstRowFirstColumn="0" w:firstRowLastColumn="0" w:lastRowFirstColumn="0" w:lastRowLastColumn="0"/>
      </w:pPr>
      <w:bookmarkStart w:id="18" w:name="_Toc224294017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 - Accountability &amp; Responsibility</w:t>
      </w:r>
      <w:bookmarkEnd w:id="18"/>
    </w:p>
    <w:p w14:paraId="6E18257A" w14:textId="53C248E2" w:rsidR="00A6419D" w:rsidRDefault="00A6419D" w:rsidP="00A6419D">
      <w:pPr>
        <w:pStyle w:val="berschrift1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lang w:eastAsia="de-CH"/>
        </w:rPr>
      </w:pPr>
      <w:bookmarkStart w:id="19" w:name="_Toc224299870"/>
      <w:r w:rsidRPr="00A6419D">
        <w:rPr>
          <w:lang w:eastAsia="de-CH"/>
        </w:rPr>
        <w:t>Governance Model</w:t>
      </w:r>
      <w:bookmarkEnd w:id="19"/>
    </w:p>
    <w:p w14:paraId="3F061B01" w14:textId="3DBC64FA" w:rsidR="00A6419D" w:rsidRDefault="00A6419D" w:rsidP="00A6419D">
      <w:pPr>
        <w:pStyle w:val="Textkrper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lang w:eastAsia="de-CH"/>
        </w:rPr>
      </w:pPr>
      <w:r w:rsidRPr="00A6419D">
        <w:rPr>
          <w:lang w:eastAsia="de-CH"/>
        </w:rPr>
        <w:t>Architecture and technology decisions are governed through dedicated governance bodies.</w:t>
      </w:r>
    </w:p>
    <w:tbl>
      <w:tblPr>
        <w:tblStyle w:val="Gitternetztabelle4Akzent4"/>
        <w:tblW w:w="0" w:type="auto"/>
        <w:tblLook w:val="04A0" w:firstRow="1" w:lastRow="0" w:firstColumn="1" w:lastColumn="0" w:noHBand="0" w:noVBand="1"/>
      </w:tblPr>
      <w:tblGrid>
        <w:gridCol w:w="2246"/>
        <w:gridCol w:w="4472"/>
      </w:tblGrid>
      <w:tr w:rsidR="00A6419D" w:rsidRPr="00A6419D" w14:paraId="2E5EBAF8" w14:textId="77777777" w:rsidTr="00A641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A2366B" w14:textId="77777777" w:rsidR="00A6419D" w:rsidRPr="00A6419D" w:rsidRDefault="00A6419D" w:rsidP="00A6419D">
            <w:pPr>
              <w:jc w:val="center"/>
              <w:rPr>
                <w:rFonts w:asciiTheme="minorHAnsi" w:eastAsia="Times New Roman" w:hAnsiTheme="minorHAnsi" w:cstheme="minorHAnsi"/>
                <w:color w:val="auto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color w:val="auto"/>
                <w:lang w:eastAsia="de-CH"/>
              </w:rPr>
              <w:t>Governance Body</w:t>
            </w:r>
          </w:p>
        </w:tc>
        <w:tc>
          <w:tcPr>
            <w:tcW w:w="0" w:type="auto"/>
            <w:hideMark/>
          </w:tcPr>
          <w:p w14:paraId="720E6C54" w14:textId="77777777" w:rsidR="00A6419D" w:rsidRPr="00A6419D" w:rsidRDefault="00A6419D" w:rsidP="00A6419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color w:val="auto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color w:val="auto"/>
                <w:lang w:eastAsia="de-CH"/>
              </w:rPr>
              <w:t>Role</w:t>
            </w:r>
          </w:p>
        </w:tc>
      </w:tr>
      <w:tr w:rsidR="00A6419D" w:rsidRPr="00A6419D" w14:paraId="675C9CB3" w14:textId="77777777" w:rsidTr="00A641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3777AA" w14:textId="77777777" w:rsidR="00A6419D" w:rsidRPr="00A6419D" w:rsidRDefault="00A6419D" w:rsidP="00A6419D">
            <w:pPr>
              <w:jc w:val="center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Architecture Board</w:t>
            </w:r>
          </w:p>
        </w:tc>
        <w:tc>
          <w:tcPr>
            <w:tcW w:w="0" w:type="auto"/>
            <w:hideMark/>
          </w:tcPr>
          <w:p w14:paraId="01F677BF" w14:textId="77777777" w:rsidR="00A6419D" w:rsidRPr="00A6419D" w:rsidRDefault="00A6419D" w:rsidP="00A641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Defines architecture strategy and standards</w:t>
            </w:r>
          </w:p>
        </w:tc>
      </w:tr>
      <w:tr w:rsidR="00A6419D" w:rsidRPr="00A6419D" w14:paraId="3789BCE8" w14:textId="77777777" w:rsidTr="00A641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F46659" w14:textId="77777777" w:rsidR="00A6419D" w:rsidRPr="00A6419D" w:rsidRDefault="00A6419D" w:rsidP="00A6419D">
            <w:pPr>
              <w:jc w:val="center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Technology Board</w:t>
            </w:r>
          </w:p>
        </w:tc>
        <w:tc>
          <w:tcPr>
            <w:tcW w:w="0" w:type="auto"/>
            <w:hideMark/>
          </w:tcPr>
          <w:p w14:paraId="49074909" w14:textId="77777777" w:rsidR="00A6419D" w:rsidRPr="00A6419D" w:rsidRDefault="00A6419D" w:rsidP="00A641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Approves technology selection</w:t>
            </w:r>
          </w:p>
        </w:tc>
      </w:tr>
      <w:tr w:rsidR="00A6419D" w:rsidRPr="00A6419D" w14:paraId="65DBC11F" w14:textId="77777777" w:rsidTr="00A641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20D391" w14:textId="77777777" w:rsidR="00A6419D" w:rsidRPr="00A6419D" w:rsidRDefault="00A6419D" w:rsidP="00A6419D">
            <w:pPr>
              <w:jc w:val="center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Product Owner</w:t>
            </w:r>
          </w:p>
        </w:tc>
        <w:tc>
          <w:tcPr>
            <w:tcW w:w="0" w:type="auto"/>
            <w:hideMark/>
          </w:tcPr>
          <w:p w14:paraId="18613FDD" w14:textId="77777777" w:rsidR="00A6419D" w:rsidRPr="00A6419D" w:rsidRDefault="00A6419D" w:rsidP="00A641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Defines service requirements and priorities</w:t>
            </w:r>
          </w:p>
        </w:tc>
      </w:tr>
      <w:tr w:rsidR="00A6419D" w:rsidRPr="00A6419D" w14:paraId="3998CCDE" w14:textId="77777777" w:rsidTr="00A641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8CB92C" w14:textId="77777777" w:rsidR="00A6419D" w:rsidRPr="00A6419D" w:rsidRDefault="00A6419D" w:rsidP="00A6419D">
            <w:pPr>
              <w:jc w:val="center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Engineering Teams</w:t>
            </w:r>
          </w:p>
        </w:tc>
        <w:tc>
          <w:tcPr>
            <w:tcW w:w="0" w:type="auto"/>
            <w:hideMark/>
          </w:tcPr>
          <w:p w14:paraId="43A8B0F0" w14:textId="77777777" w:rsidR="00A6419D" w:rsidRPr="00A6419D" w:rsidRDefault="00A6419D" w:rsidP="00A641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Implement and operate platform services</w:t>
            </w:r>
          </w:p>
        </w:tc>
      </w:tr>
    </w:tbl>
    <w:p w14:paraId="4EDE8103" w14:textId="2D9393CE" w:rsidR="00A6419D" w:rsidRDefault="00A6419D" w:rsidP="00A6419D">
      <w:pPr>
        <w:pStyle w:val="Beschriftung"/>
        <w:cnfStyle w:val="001000100000" w:firstRow="0" w:lastRow="0" w:firstColumn="1" w:lastColumn="0" w:oddVBand="0" w:evenVBand="0" w:oddHBand="1" w:evenHBand="0" w:firstRowFirstColumn="0" w:firstRowLastColumn="0" w:lastRowFirstColumn="0" w:lastRowLastColumn="0"/>
      </w:pPr>
      <w:bookmarkStart w:id="20" w:name="_Toc224294018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 – Governance</w:t>
      </w:r>
      <w:bookmarkEnd w:id="20"/>
    </w:p>
    <w:p w14:paraId="220A1697" w14:textId="6B9ABFB9" w:rsidR="00A6419D" w:rsidRDefault="00A6419D" w:rsidP="00A6419D">
      <w:pPr>
        <w:pStyle w:val="Textkrper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lang w:eastAsia="de-CH"/>
        </w:rPr>
      </w:pPr>
      <w:r w:rsidRPr="00A6419D">
        <w:rPr>
          <w:lang w:eastAsia="de-CH"/>
        </w:rPr>
        <w:t>This governance structure ensures alignment between architecture strategy and engineering implementation.</w:t>
      </w:r>
    </w:p>
    <w:p w14:paraId="67C8E466" w14:textId="3EF81DF1" w:rsidR="00A6419D" w:rsidRDefault="00A6419D" w:rsidP="00A6419D">
      <w:pPr>
        <w:pStyle w:val="berschrift1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lang w:eastAsia="de-CH"/>
        </w:rPr>
      </w:pPr>
      <w:r>
        <w:rPr>
          <w:lang w:eastAsia="de-CH"/>
        </w:rPr>
        <w:br w:type="column"/>
      </w:r>
      <w:bookmarkStart w:id="21" w:name="_Toc224299871"/>
      <w:r>
        <w:rPr>
          <w:lang w:eastAsia="de-CH"/>
        </w:rPr>
        <w:lastRenderedPageBreak/>
        <w:t>Agile Integration</w:t>
      </w:r>
      <w:bookmarkEnd w:id="21"/>
    </w:p>
    <w:p w14:paraId="07EB557A" w14:textId="4546AAA4" w:rsidR="00A6419D" w:rsidRDefault="00A6419D" w:rsidP="00A6419D">
      <w:pPr>
        <w:pStyle w:val="Textkrper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lang w:eastAsia="de-CH"/>
        </w:rPr>
      </w:pPr>
      <w:r w:rsidRPr="00A6419D">
        <w:rPr>
          <w:lang w:eastAsia="de-CH"/>
        </w:rPr>
        <w:t>The architecture model integrates with agile delivery processes.</w:t>
      </w:r>
    </w:p>
    <w:p w14:paraId="65A90A96" w14:textId="77777777" w:rsidR="00A6419D" w:rsidRPr="00A6419D" w:rsidRDefault="00A6419D" w:rsidP="00A6419D">
      <w:pPr>
        <w:pStyle w:val="Textkrper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lang w:eastAsia="de-CH"/>
        </w:rPr>
      </w:pPr>
    </w:p>
    <w:tbl>
      <w:tblPr>
        <w:tblStyle w:val="Gitternetztabelle4Akzent4"/>
        <w:tblW w:w="0" w:type="auto"/>
        <w:tblLook w:val="04A0" w:firstRow="1" w:lastRow="0" w:firstColumn="1" w:lastColumn="0" w:noHBand="0" w:noVBand="1"/>
      </w:tblPr>
      <w:tblGrid>
        <w:gridCol w:w="2734"/>
        <w:gridCol w:w="2039"/>
      </w:tblGrid>
      <w:tr w:rsidR="00A6419D" w:rsidRPr="00A6419D" w14:paraId="2D9D8CB0" w14:textId="77777777" w:rsidTr="00A641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499A48" w14:textId="77777777" w:rsidR="00A6419D" w:rsidRPr="00A6419D" w:rsidRDefault="00A6419D" w:rsidP="00A6419D">
            <w:pPr>
              <w:jc w:val="center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Architecture Layer</w:t>
            </w:r>
          </w:p>
        </w:tc>
        <w:tc>
          <w:tcPr>
            <w:tcW w:w="0" w:type="auto"/>
            <w:hideMark/>
          </w:tcPr>
          <w:p w14:paraId="0AB06EF6" w14:textId="77777777" w:rsidR="00A6419D" w:rsidRPr="00A6419D" w:rsidRDefault="00A6419D" w:rsidP="00A6419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Agile Equivalent</w:t>
            </w:r>
          </w:p>
        </w:tc>
      </w:tr>
      <w:tr w:rsidR="00A6419D" w:rsidRPr="00A6419D" w14:paraId="10E20DA3" w14:textId="77777777" w:rsidTr="00A641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2B140E" w14:textId="77777777" w:rsidR="00A6419D" w:rsidRPr="00A6419D" w:rsidRDefault="00A6419D" w:rsidP="00A6419D">
            <w:pPr>
              <w:jc w:val="center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Architecture</w:t>
            </w:r>
          </w:p>
        </w:tc>
        <w:tc>
          <w:tcPr>
            <w:tcW w:w="0" w:type="auto"/>
            <w:hideMark/>
          </w:tcPr>
          <w:p w14:paraId="5FAD27F0" w14:textId="77777777" w:rsidR="00A6419D" w:rsidRPr="00A6419D" w:rsidRDefault="00A6419D" w:rsidP="00A641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Epic</w:t>
            </w:r>
          </w:p>
        </w:tc>
      </w:tr>
      <w:tr w:rsidR="00A6419D" w:rsidRPr="00A6419D" w14:paraId="4C4F3F63" w14:textId="77777777" w:rsidTr="00A641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31EBD3" w14:textId="77777777" w:rsidR="00A6419D" w:rsidRPr="00A6419D" w:rsidRDefault="00A6419D" w:rsidP="00A6419D">
            <w:pPr>
              <w:jc w:val="center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Capability</w:t>
            </w:r>
          </w:p>
        </w:tc>
        <w:tc>
          <w:tcPr>
            <w:tcW w:w="0" w:type="auto"/>
            <w:hideMark/>
          </w:tcPr>
          <w:p w14:paraId="5530CDAD" w14:textId="77777777" w:rsidR="00A6419D" w:rsidRPr="00A6419D" w:rsidRDefault="00A6419D" w:rsidP="00A641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Feature</w:t>
            </w:r>
          </w:p>
        </w:tc>
      </w:tr>
      <w:tr w:rsidR="00A6419D" w:rsidRPr="00A6419D" w14:paraId="6E59B939" w14:textId="77777777" w:rsidTr="00A641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3F9521" w14:textId="77777777" w:rsidR="00A6419D" w:rsidRPr="00A6419D" w:rsidRDefault="00A6419D" w:rsidP="00A6419D">
            <w:pPr>
              <w:jc w:val="center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Service</w:t>
            </w:r>
          </w:p>
        </w:tc>
        <w:tc>
          <w:tcPr>
            <w:tcW w:w="0" w:type="auto"/>
            <w:hideMark/>
          </w:tcPr>
          <w:p w14:paraId="7D48D67F" w14:textId="77777777" w:rsidR="00A6419D" w:rsidRPr="00A6419D" w:rsidRDefault="00A6419D" w:rsidP="00A641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Service Backlog</w:t>
            </w:r>
          </w:p>
        </w:tc>
      </w:tr>
      <w:tr w:rsidR="00A6419D" w:rsidRPr="00A6419D" w14:paraId="6D6F1FB0" w14:textId="77777777" w:rsidTr="00A641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23BFEA" w14:textId="77777777" w:rsidR="00A6419D" w:rsidRPr="00A6419D" w:rsidRDefault="00A6419D" w:rsidP="00A6419D">
            <w:pPr>
              <w:jc w:val="center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Service Functions</w:t>
            </w:r>
          </w:p>
        </w:tc>
        <w:tc>
          <w:tcPr>
            <w:tcW w:w="0" w:type="auto"/>
            <w:hideMark/>
          </w:tcPr>
          <w:p w14:paraId="0D861F65" w14:textId="77777777" w:rsidR="00A6419D" w:rsidRPr="00A6419D" w:rsidRDefault="00A6419D" w:rsidP="00A641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User Stories</w:t>
            </w:r>
          </w:p>
        </w:tc>
      </w:tr>
      <w:tr w:rsidR="00A6419D" w:rsidRPr="00A6419D" w14:paraId="64D38F83" w14:textId="77777777" w:rsidTr="00A641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1F840B" w14:textId="77777777" w:rsidR="00A6419D" w:rsidRPr="00A6419D" w:rsidRDefault="00A6419D" w:rsidP="00A6419D">
            <w:pPr>
              <w:jc w:val="center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Product Implementation</w:t>
            </w:r>
          </w:p>
        </w:tc>
        <w:tc>
          <w:tcPr>
            <w:tcW w:w="0" w:type="auto"/>
            <w:hideMark/>
          </w:tcPr>
          <w:p w14:paraId="6319836B" w14:textId="77777777" w:rsidR="00A6419D" w:rsidRPr="00A6419D" w:rsidRDefault="00A6419D" w:rsidP="00A641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Engineering Tasks</w:t>
            </w:r>
          </w:p>
        </w:tc>
      </w:tr>
    </w:tbl>
    <w:p w14:paraId="553F73A1" w14:textId="442C1220" w:rsidR="00A6419D" w:rsidRDefault="00A6419D" w:rsidP="00A6419D">
      <w:pPr>
        <w:pStyle w:val="Beschriftung"/>
        <w:cnfStyle w:val="001000100000" w:firstRow="0" w:lastRow="0" w:firstColumn="1" w:lastColumn="0" w:oddVBand="0" w:evenVBand="0" w:oddHBand="1" w:evenHBand="0" w:firstRowFirstColumn="0" w:firstRowLastColumn="0" w:lastRowFirstColumn="0" w:lastRowLastColumn="0"/>
      </w:pPr>
      <w:bookmarkStart w:id="22" w:name="_Toc224294019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 xml:space="preserve"> - Agile Integration</w:t>
      </w:r>
      <w:bookmarkEnd w:id="22"/>
    </w:p>
    <w:p w14:paraId="1B141185" w14:textId="00E5BD51" w:rsidR="00A6419D" w:rsidRDefault="00A6419D" w:rsidP="00A6419D">
      <w:pPr>
        <w:pStyle w:val="Textkrper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lang w:eastAsia="de-CH"/>
        </w:rPr>
      </w:pPr>
      <w:r w:rsidRPr="00A6419D">
        <w:rPr>
          <w:lang w:eastAsia="de-CH"/>
        </w:rPr>
        <w:t>This integration ensures that architecture concepts can be implemented within agile development processes.</w:t>
      </w:r>
    </w:p>
    <w:p w14:paraId="0D10FE82" w14:textId="77777777" w:rsidR="00A6419D" w:rsidRDefault="00A6419D" w:rsidP="00A6419D">
      <w:pPr>
        <w:pStyle w:val="Textkrper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lang w:eastAsia="de-CH"/>
        </w:rPr>
      </w:pPr>
    </w:p>
    <w:p w14:paraId="7104474E" w14:textId="1D152DDC" w:rsidR="00A6419D" w:rsidRDefault="00A6419D" w:rsidP="00A6419D">
      <w:pPr>
        <w:pStyle w:val="berschrift1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lang w:eastAsia="de-CH"/>
        </w:rPr>
      </w:pPr>
      <w:bookmarkStart w:id="23" w:name="_Toc224299872"/>
      <w:r w:rsidRPr="00A6419D">
        <w:rPr>
          <w:lang w:eastAsia="de-CH"/>
        </w:rPr>
        <w:t>Definition of Done per Layer</w:t>
      </w:r>
      <w:bookmarkEnd w:id="23"/>
    </w:p>
    <w:p w14:paraId="43C278C3" w14:textId="471BEB0A" w:rsidR="00A6419D" w:rsidRDefault="00A6419D" w:rsidP="00A6419D">
      <w:pPr>
        <w:pStyle w:val="Textkrper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lang w:eastAsia="de-CH"/>
        </w:rPr>
      </w:pPr>
      <w:r w:rsidRPr="00A6419D">
        <w:rPr>
          <w:lang w:eastAsia="de-CH"/>
        </w:rPr>
        <w:t>To ensure quality and consistency, each architecture layer has a definition of done.</w:t>
      </w:r>
    </w:p>
    <w:tbl>
      <w:tblPr>
        <w:tblStyle w:val="Gitternetztabelle4Akzent4"/>
        <w:tblW w:w="0" w:type="auto"/>
        <w:tblLook w:val="04A0" w:firstRow="1" w:lastRow="0" w:firstColumn="1" w:lastColumn="0" w:noHBand="0" w:noVBand="1"/>
      </w:tblPr>
      <w:tblGrid>
        <w:gridCol w:w="2112"/>
        <w:gridCol w:w="6196"/>
      </w:tblGrid>
      <w:tr w:rsidR="00A6419D" w:rsidRPr="00A6419D" w14:paraId="1E04A5EC" w14:textId="77777777" w:rsidTr="00A641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EF3A97" w14:textId="77777777" w:rsidR="00A6419D" w:rsidRPr="00A6419D" w:rsidRDefault="00A6419D" w:rsidP="00A6419D">
            <w:pPr>
              <w:jc w:val="center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Layer</w:t>
            </w:r>
          </w:p>
        </w:tc>
        <w:tc>
          <w:tcPr>
            <w:tcW w:w="0" w:type="auto"/>
            <w:hideMark/>
          </w:tcPr>
          <w:p w14:paraId="67A77371" w14:textId="77777777" w:rsidR="00A6419D" w:rsidRPr="00A6419D" w:rsidRDefault="00A6419D" w:rsidP="00A6419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Definition of Done</w:t>
            </w:r>
          </w:p>
        </w:tc>
      </w:tr>
      <w:tr w:rsidR="00A6419D" w:rsidRPr="00A6419D" w14:paraId="0F3E46AB" w14:textId="77777777" w:rsidTr="00A641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5E097B" w14:textId="77777777" w:rsidR="00A6419D" w:rsidRPr="00A6419D" w:rsidRDefault="00A6419D" w:rsidP="00A6419D">
            <w:pPr>
              <w:jc w:val="center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Capability</w:t>
            </w:r>
          </w:p>
        </w:tc>
        <w:tc>
          <w:tcPr>
            <w:tcW w:w="0" w:type="auto"/>
            <w:hideMark/>
          </w:tcPr>
          <w:p w14:paraId="399E76BF" w14:textId="77777777" w:rsidR="00A6419D" w:rsidRPr="00A6419D" w:rsidRDefault="00A6419D" w:rsidP="00A641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Capability defined in C3 taxonomy</w:t>
            </w:r>
          </w:p>
        </w:tc>
      </w:tr>
      <w:tr w:rsidR="00A6419D" w:rsidRPr="00A6419D" w14:paraId="1A7702ED" w14:textId="77777777" w:rsidTr="00A641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29DA52" w14:textId="77777777" w:rsidR="00A6419D" w:rsidRPr="00A6419D" w:rsidRDefault="00A6419D" w:rsidP="00A6419D">
            <w:pPr>
              <w:jc w:val="center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Service</w:t>
            </w:r>
          </w:p>
        </w:tc>
        <w:tc>
          <w:tcPr>
            <w:tcW w:w="0" w:type="auto"/>
            <w:hideMark/>
          </w:tcPr>
          <w:p w14:paraId="57A97193" w14:textId="77777777" w:rsidR="00A6419D" w:rsidRPr="00A6419D" w:rsidRDefault="00A6419D" w:rsidP="00A641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Service specification and business requirements documented</w:t>
            </w:r>
          </w:p>
        </w:tc>
      </w:tr>
      <w:tr w:rsidR="00A6419D" w:rsidRPr="00A6419D" w14:paraId="1800CAC7" w14:textId="77777777" w:rsidTr="00A641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B7EE80" w14:textId="77777777" w:rsidR="00A6419D" w:rsidRPr="00A6419D" w:rsidRDefault="00A6419D" w:rsidP="00A6419D">
            <w:pPr>
              <w:jc w:val="center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Service Functions</w:t>
            </w:r>
          </w:p>
        </w:tc>
        <w:tc>
          <w:tcPr>
            <w:tcW w:w="0" w:type="auto"/>
            <w:hideMark/>
          </w:tcPr>
          <w:p w14:paraId="45458B60" w14:textId="77777777" w:rsidR="00A6419D" w:rsidRPr="00A6419D" w:rsidRDefault="00A6419D" w:rsidP="00A641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Dependencies, documentation and test cases completed</w:t>
            </w:r>
          </w:p>
        </w:tc>
      </w:tr>
      <w:tr w:rsidR="00A6419D" w:rsidRPr="00A6419D" w14:paraId="4397D715" w14:textId="77777777" w:rsidTr="00A641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6FF328" w14:textId="77777777" w:rsidR="00A6419D" w:rsidRPr="00A6419D" w:rsidRDefault="00A6419D" w:rsidP="00A6419D">
            <w:pPr>
              <w:jc w:val="center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Product</w:t>
            </w:r>
          </w:p>
        </w:tc>
        <w:tc>
          <w:tcPr>
            <w:tcW w:w="0" w:type="auto"/>
            <w:hideMark/>
          </w:tcPr>
          <w:p w14:paraId="6ED02E94" w14:textId="77777777" w:rsidR="00A6419D" w:rsidRPr="00A6419D" w:rsidRDefault="00A6419D" w:rsidP="00A641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lang w:eastAsia="de-CH"/>
              </w:rPr>
            </w:pPr>
            <w:r w:rsidRPr="00A6419D">
              <w:rPr>
                <w:rFonts w:asciiTheme="minorHAnsi" w:eastAsia="Times New Roman" w:hAnsiTheme="minorHAnsi" w:cstheme="minorHAnsi"/>
                <w:lang w:eastAsia="de-CH"/>
              </w:rPr>
              <w:t>Deployment configuration and lifecycle defined</w:t>
            </w:r>
          </w:p>
        </w:tc>
      </w:tr>
    </w:tbl>
    <w:p w14:paraId="78550932" w14:textId="3467BFBF" w:rsidR="00A6419D" w:rsidRDefault="00A6419D" w:rsidP="00A6419D">
      <w:pPr>
        <w:pStyle w:val="Beschriftung"/>
        <w:cnfStyle w:val="001000100000" w:firstRow="0" w:lastRow="0" w:firstColumn="1" w:lastColumn="0" w:oddVBand="0" w:evenVBand="0" w:oddHBand="1" w:evenHBand="0" w:firstRowFirstColumn="0" w:firstRowLastColumn="0" w:lastRowFirstColumn="0" w:lastRowLastColumn="0"/>
      </w:pPr>
      <w:bookmarkStart w:id="24" w:name="_Toc224294020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 xml:space="preserve"> - Done per Layer</w:t>
      </w:r>
      <w:bookmarkEnd w:id="24"/>
    </w:p>
    <w:p w14:paraId="14FAAC5A" w14:textId="5A00C7D7" w:rsidR="00A6419D" w:rsidRDefault="00A6419D" w:rsidP="00A6419D">
      <w:pPr>
        <w:pStyle w:val="berschrift1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lang w:eastAsia="de-CH"/>
        </w:rPr>
      </w:pPr>
      <w:bookmarkStart w:id="25" w:name="_Toc224299873"/>
      <w:r w:rsidRPr="00A6419D">
        <w:rPr>
          <w:lang w:eastAsia="de-CH"/>
        </w:rPr>
        <w:t>Conclusion</w:t>
      </w:r>
      <w:bookmarkEnd w:id="25"/>
    </w:p>
    <w:p w14:paraId="34BBEF8E" w14:textId="77777777" w:rsidR="00A6419D" w:rsidRDefault="00A6419D" w:rsidP="00A6419D">
      <w:pPr>
        <w:pStyle w:val="Textkrper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lang w:eastAsia="de-CH"/>
        </w:rPr>
      </w:pPr>
      <w:r>
        <w:rPr>
          <w:lang w:eastAsia="de-CH"/>
        </w:rPr>
        <w:t>The Platform Architecture to Engineering Delivery Model provides a structured framework that connects architecture strategy with engineering implementation.</w:t>
      </w:r>
    </w:p>
    <w:p w14:paraId="28E1DD20" w14:textId="77777777" w:rsidR="00A6419D" w:rsidRDefault="00A6419D" w:rsidP="00A6419D">
      <w:pPr>
        <w:pStyle w:val="Textkrper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lang w:eastAsia="de-CH"/>
        </w:rPr>
      </w:pPr>
    </w:p>
    <w:p w14:paraId="477A4B76" w14:textId="295A595A" w:rsidR="00A6419D" w:rsidRDefault="00A6419D" w:rsidP="00A6419D">
      <w:pPr>
        <w:pStyle w:val="Textkrper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lang w:eastAsia="de-CH"/>
        </w:rPr>
      </w:pPr>
      <w:r>
        <w:rPr>
          <w:lang w:eastAsia="de-CH"/>
        </w:rPr>
        <w:t>By defining:</w:t>
      </w:r>
    </w:p>
    <w:p w14:paraId="58E4D2AB" w14:textId="3269799E" w:rsidR="00A6419D" w:rsidRDefault="00A6419D" w:rsidP="00A6419D">
      <w:pPr>
        <w:pStyle w:val="Textkrper"/>
        <w:numPr>
          <w:ilvl w:val="0"/>
          <w:numId w:val="44"/>
        </w:numPr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lang w:eastAsia="de-CH"/>
        </w:rPr>
      </w:pPr>
      <w:r>
        <w:rPr>
          <w:lang w:eastAsia="de-CH"/>
        </w:rPr>
        <w:t>architecture layers</w:t>
      </w:r>
    </w:p>
    <w:p w14:paraId="1980A743" w14:textId="58C30B97" w:rsidR="00A6419D" w:rsidRDefault="00A6419D" w:rsidP="00A6419D">
      <w:pPr>
        <w:pStyle w:val="Textkrper"/>
        <w:numPr>
          <w:ilvl w:val="0"/>
          <w:numId w:val="44"/>
        </w:numPr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lang w:eastAsia="de-CH"/>
        </w:rPr>
      </w:pPr>
      <w:r>
        <w:rPr>
          <w:lang w:eastAsia="de-CH"/>
        </w:rPr>
        <w:t>responsibilities</w:t>
      </w:r>
    </w:p>
    <w:p w14:paraId="6F37CFA9" w14:textId="64A0D240" w:rsidR="00A6419D" w:rsidRDefault="00A6419D" w:rsidP="00A6419D">
      <w:pPr>
        <w:pStyle w:val="Textkrper"/>
        <w:numPr>
          <w:ilvl w:val="0"/>
          <w:numId w:val="44"/>
        </w:numPr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lang w:eastAsia="de-CH"/>
        </w:rPr>
      </w:pPr>
      <w:r>
        <w:rPr>
          <w:lang w:eastAsia="de-CH"/>
        </w:rPr>
        <w:t>artifacts</w:t>
      </w:r>
    </w:p>
    <w:p w14:paraId="1ECFFB4C" w14:textId="4D859F3F" w:rsidR="00A6419D" w:rsidRDefault="00A6419D" w:rsidP="00A6419D">
      <w:pPr>
        <w:pStyle w:val="Textkrper"/>
        <w:numPr>
          <w:ilvl w:val="0"/>
          <w:numId w:val="44"/>
        </w:numPr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lang w:eastAsia="de-CH"/>
        </w:rPr>
      </w:pPr>
      <w:r>
        <w:rPr>
          <w:lang w:eastAsia="de-CH"/>
        </w:rPr>
        <w:t>governance structures</w:t>
      </w:r>
    </w:p>
    <w:p w14:paraId="2BE863AF" w14:textId="77777777" w:rsidR="00A6419D" w:rsidRDefault="00A6419D" w:rsidP="00A6419D">
      <w:pPr>
        <w:pStyle w:val="Textkrper"/>
        <w:numPr>
          <w:ilvl w:val="0"/>
          <w:numId w:val="44"/>
        </w:numPr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lang w:eastAsia="de-CH"/>
        </w:rPr>
      </w:pPr>
      <w:r>
        <w:rPr>
          <w:lang w:eastAsia="de-CH"/>
        </w:rPr>
        <w:t>maturity levels</w:t>
      </w:r>
    </w:p>
    <w:p w14:paraId="0D44F895" w14:textId="77777777" w:rsidR="00A6419D" w:rsidRDefault="00A6419D" w:rsidP="00A6419D">
      <w:pPr>
        <w:pStyle w:val="Textkrper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lang w:eastAsia="de-CH"/>
        </w:rPr>
      </w:pPr>
    </w:p>
    <w:p w14:paraId="28089047" w14:textId="3B495BCD" w:rsidR="002356DC" w:rsidRDefault="00A6419D" w:rsidP="00A6419D">
      <w:pPr>
        <w:pStyle w:val="Textkrper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lang w:eastAsia="de-CH"/>
        </w:rPr>
      </w:pPr>
      <w:r>
        <w:rPr>
          <w:lang w:eastAsia="de-CH"/>
        </w:rPr>
        <w:t>the model ensures a consistent and transparent path from architectural concept to production-ready platform services.</w:t>
      </w:r>
    </w:p>
    <w:p w14:paraId="2C33E2EA" w14:textId="45DC180C" w:rsidR="002356DC" w:rsidRDefault="002356DC" w:rsidP="002356DC">
      <w:pPr>
        <w:pStyle w:val="berschrift1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noProof/>
        </w:rPr>
      </w:pPr>
      <w:r>
        <w:rPr>
          <w:lang w:eastAsia="de-CH"/>
        </w:rPr>
        <w:br w:type="column"/>
      </w:r>
      <w:bookmarkStart w:id="26" w:name="_Toc224299874"/>
      <w:r w:rsidRPr="002356DC">
        <w:rPr>
          <w:lang w:eastAsia="de-CH"/>
        </w:rPr>
        <w:lastRenderedPageBreak/>
        <w:t>List of figures and tables</w:t>
      </w:r>
      <w:bookmarkEnd w:id="26"/>
      <w:r w:rsidRPr="002356DC">
        <w:rPr>
          <w:lang w:eastAsia="de-CH"/>
        </w:rPr>
        <w:t xml:space="preserve"> </w:t>
      </w:r>
      <w:r>
        <w:rPr>
          <w:lang w:eastAsia="de-CH"/>
        </w:rPr>
        <w:fldChar w:fldCharType="begin"/>
      </w:r>
      <w:r>
        <w:rPr>
          <w:lang w:eastAsia="de-CH"/>
        </w:rPr>
        <w:instrText xml:space="preserve"> TOC \h \z \c "Figure" </w:instrText>
      </w:r>
      <w:r>
        <w:rPr>
          <w:lang w:eastAsia="de-CH"/>
        </w:rPr>
        <w:fldChar w:fldCharType="separate"/>
      </w:r>
    </w:p>
    <w:p w14:paraId="5D94E381" w14:textId="1759C435" w:rsidR="002356DC" w:rsidRDefault="002356DC">
      <w:pPr>
        <w:pStyle w:val="Abbildungsverzeichnis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de-CH" w:eastAsia="de-CH"/>
          <w14:ligatures w14:val="standardContextual"/>
        </w:rPr>
      </w:pPr>
      <w:hyperlink w:anchor="_Toc224294040" w:history="1">
        <w:r w:rsidRPr="00B452AE">
          <w:rPr>
            <w:rStyle w:val="Hyperlink"/>
            <w:noProof/>
          </w:rPr>
          <w:t>Figure 1 - Architecture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_Toc224294040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2C283DC" w14:textId="18D7DC87" w:rsidR="00A6419D" w:rsidRDefault="002356DC" w:rsidP="00A6419D">
      <w:pPr>
        <w:pStyle w:val="Textkrper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lang w:eastAsia="de-CH"/>
        </w:rPr>
      </w:pPr>
      <w:r>
        <w:rPr>
          <w:lang w:eastAsia="de-CH"/>
        </w:rPr>
        <w:fldChar w:fldCharType="end"/>
      </w:r>
    </w:p>
    <w:p w14:paraId="4578AECB" w14:textId="65D08AD6" w:rsidR="002356DC" w:rsidRDefault="002356DC">
      <w:pPr>
        <w:pStyle w:val="Abbildungsverzeichnis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de-CH" w:eastAsia="de-CH"/>
          <w14:ligatures w14:val="standardContextual"/>
        </w:rPr>
      </w:pPr>
      <w:r>
        <w:rPr>
          <w:lang w:eastAsia="de-CH"/>
        </w:rPr>
        <w:fldChar w:fldCharType="begin"/>
      </w:r>
      <w:r>
        <w:rPr>
          <w:lang w:eastAsia="de-CH"/>
        </w:rPr>
        <w:instrText xml:space="preserve"> TOC \h \z \c "Table" </w:instrText>
      </w:r>
      <w:r>
        <w:rPr>
          <w:lang w:eastAsia="de-CH"/>
        </w:rPr>
        <w:fldChar w:fldCharType="separate"/>
      </w:r>
      <w:hyperlink w:anchor="_Toc224294012" w:history="1">
        <w:r w:rsidRPr="00666866">
          <w:rPr>
            <w:rStyle w:val="Hyperlink"/>
            <w:noProof/>
          </w:rPr>
          <w:t>Table 1 - Architecutre Layers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_Toc224294012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1D687F3" w14:textId="02DAD475" w:rsidR="002356DC" w:rsidRDefault="002356DC">
      <w:pPr>
        <w:pStyle w:val="Abbildungsverzeichnis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de-CH" w:eastAsia="de-CH"/>
          <w14:ligatures w14:val="standardContextual"/>
        </w:rPr>
      </w:pPr>
      <w:hyperlink w:anchor="_Toc224294013" w:history="1">
        <w:r w:rsidRPr="00666866">
          <w:rPr>
            <w:rStyle w:val="Hyperlink"/>
            <w:noProof/>
          </w:rPr>
          <w:t>Table 2 - Artifacts per Layer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_Toc224294013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E2A45D3" w14:textId="6C88F7BB" w:rsidR="002356DC" w:rsidRDefault="002356DC">
      <w:pPr>
        <w:pStyle w:val="Abbildungsverzeichnis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de-CH" w:eastAsia="de-CH"/>
          <w14:ligatures w14:val="standardContextual"/>
        </w:rPr>
      </w:pPr>
      <w:hyperlink w:anchor="_Toc224294014" w:history="1">
        <w:r w:rsidRPr="00666866">
          <w:rPr>
            <w:rStyle w:val="Hyperlink"/>
            <w:noProof/>
          </w:rPr>
          <w:t>Table 3 - Product Governance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_Toc224294014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6C5939C" w14:textId="2E1E54E9" w:rsidR="002356DC" w:rsidRDefault="002356DC">
      <w:pPr>
        <w:pStyle w:val="Abbildungsverzeichnis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de-CH" w:eastAsia="de-CH"/>
          <w14:ligatures w14:val="standardContextual"/>
        </w:rPr>
      </w:pPr>
      <w:hyperlink w:anchor="_Toc224294015" w:history="1">
        <w:r w:rsidRPr="00666866">
          <w:rPr>
            <w:rStyle w:val="Hyperlink"/>
            <w:noProof/>
          </w:rPr>
          <w:t>Table 4 - Quality / Maturity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_Toc224294015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4BC86FD" w14:textId="55605182" w:rsidR="002356DC" w:rsidRDefault="002356DC">
      <w:pPr>
        <w:pStyle w:val="Abbildungsverzeichnis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de-CH" w:eastAsia="de-CH"/>
          <w14:ligatures w14:val="standardContextual"/>
        </w:rPr>
      </w:pPr>
      <w:hyperlink w:anchor="_Toc224294016" w:history="1">
        <w:r w:rsidRPr="00666866">
          <w:rPr>
            <w:rStyle w:val="Hyperlink"/>
            <w:noProof/>
          </w:rPr>
          <w:t>Table 5  - DNS Service Example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_Toc224294016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F935E0B" w14:textId="552F3F7A" w:rsidR="002356DC" w:rsidRDefault="002356DC">
      <w:pPr>
        <w:pStyle w:val="Abbildungsverzeichnis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de-CH" w:eastAsia="de-CH"/>
          <w14:ligatures w14:val="standardContextual"/>
        </w:rPr>
      </w:pPr>
      <w:hyperlink w:anchor="_Toc224294017" w:history="1">
        <w:r w:rsidRPr="00666866">
          <w:rPr>
            <w:rStyle w:val="Hyperlink"/>
            <w:noProof/>
          </w:rPr>
          <w:t>Table 6 - Accountability &amp; Responsibility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_Toc224294017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38BA670" w14:textId="5AECB1D7" w:rsidR="002356DC" w:rsidRDefault="002356DC">
      <w:pPr>
        <w:pStyle w:val="Abbildungsverzeichnis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de-CH" w:eastAsia="de-CH"/>
          <w14:ligatures w14:val="standardContextual"/>
        </w:rPr>
      </w:pPr>
      <w:hyperlink w:anchor="_Toc224294018" w:history="1">
        <w:r w:rsidRPr="00666866">
          <w:rPr>
            <w:rStyle w:val="Hyperlink"/>
            <w:noProof/>
          </w:rPr>
          <w:t>Table 7 – Governance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_Toc224294018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F7CD360" w14:textId="5C43FF77" w:rsidR="002356DC" w:rsidRDefault="002356DC">
      <w:pPr>
        <w:pStyle w:val="Abbildungsverzeichnis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de-CH" w:eastAsia="de-CH"/>
          <w14:ligatures w14:val="standardContextual"/>
        </w:rPr>
      </w:pPr>
      <w:hyperlink w:anchor="_Toc224294019" w:history="1">
        <w:r w:rsidRPr="00666866">
          <w:rPr>
            <w:rStyle w:val="Hyperlink"/>
            <w:noProof/>
          </w:rPr>
          <w:t>Table 8 - Agile Integration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_Toc224294019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2C60F06" w14:textId="6A0BC03E" w:rsidR="002356DC" w:rsidRDefault="002356DC">
      <w:pPr>
        <w:pStyle w:val="Abbildungsverzeichnis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de-CH" w:eastAsia="de-CH"/>
          <w14:ligatures w14:val="standardContextual"/>
        </w:rPr>
      </w:pPr>
      <w:hyperlink w:anchor="_Toc224294020" w:history="1">
        <w:r w:rsidRPr="00666866">
          <w:rPr>
            <w:rStyle w:val="Hyperlink"/>
            <w:noProof/>
          </w:rPr>
          <w:t>Table 9 - Done per Layer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_Toc224294020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B762C29" w14:textId="233B2A7B" w:rsidR="002356DC" w:rsidRPr="00A6419D" w:rsidRDefault="002356DC" w:rsidP="00A6419D">
      <w:pPr>
        <w:pStyle w:val="Textkrper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lang w:eastAsia="de-CH"/>
        </w:rPr>
      </w:pPr>
      <w:r>
        <w:rPr>
          <w:lang w:eastAsia="de-CH"/>
        </w:rPr>
        <w:fldChar w:fldCharType="end"/>
      </w:r>
    </w:p>
    <w:sectPr w:rsidR="002356DC" w:rsidRPr="00A6419D" w:rsidSect="008408A1">
      <w:headerReference w:type="even" r:id="rId12"/>
      <w:headerReference w:type="default" r:id="rId13"/>
      <w:footerReference w:type="default" r:id="rId14"/>
      <w:headerReference w:type="first" r:id="rId15"/>
      <w:footerReference w:type="first" r:id="rId16"/>
      <w:type w:val="continuous"/>
      <w:pgSz w:w="11906" w:h="16838" w:code="9"/>
      <w:pgMar w:top="1440" w:right="1134" w:bottom="1276" w:left="1134" w:header="680" w:footer="18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65317" w14:textId="77777777" w:rsidR="00AC1CA4" w:rsidRPr="00A6419D" w:rsidRDefault="00AC1CA4" w:rsidP="00511206">
      <w:pPr>
        <w:spacing w:line="240" w:lineRule="auto"/>
      </w:pPr>
      <w:r w:rsidRPr="00A6419D">
        <w:separator/>
      </w:r>
    </w:p>
  </w:endnote>
  <w:endnote w:type="continuationSeparator" w:id="0">
    <w:p w14:paraId="6EAE7A75" w14:textId="77777777" w:rsidR="00AC1CA4" w:rsidRPr="00A6419D" w:rsidRDefault="00AC1CA4" w:rsidP="00511206">
      <w:pPr>
        <w:spacing w:line="240" w:lineRule="auto"/>
      </w:pPr>
      <w:r w:rsidRPr="00A6419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UAG Simplon">
    <w:altName w:val="Calibri"/>
    <w:charset w:val="00"/>
    <w:family w:val="swiss"/>
    <w:pitch w:val="variable"/>
    <w:sig w:usb0="A000006F" w:usb1="4000207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91B2A" w14:textId="7346F71A" w:rsidR="008362EB" w:rsidRPr="00A6419D" w:rsidRDefault="008362EB" w:rsidP="000B5709">
    <w:pPr>
      <w:pStyle w:val="Fuzeile"/>
      <w:rPr>
        <w:b/>
        <w:bCs/>
        <w:color w:val="50555A"/>
      </w:rPr>
    </w:pPr>
    <w:r w:rsidRPr="00A6419D">
      <w:rPr>
        <w:color w:val="50555A"/>
      </w:rPr>
      <w:t>RUAG</w:t>
    </w:r>
    <w:r w:rsidR="000C1052" w:rsidRPr="00A6419D">
      <w:rPr>
        <w:color w:val="50555A"/>
      </w:rPr>
      <w:t xml:space="preserve"> MRO Holding</w:t>
    </w:r>
    <w:r w:rsidR="00654A05" w:rsidRPr="00A6419D">
      <w:rPr>
        <w:color w:val="50555A"/>
      </w:rPr>
      <w:t xml:space="preserve"> </w:t>
    </w:r>
    <w:r w:rsidRPr="00A6419D">
      <w:rPr>
        <w:color w:val="50555A"/>
      </w:rPr>
      <w:t>AG</w:t>
    </w:r>
    <w:r w:rsidRPr="00A6419D">
      <w:rPr>
        <w:color w:val="50555A"/>
      </w:rPr>
      <w:fldChar w:fldCharType="begin"/>
    </w:r>
    <w:r w:rsidRPr="00A6419D">
      <w:rPr>
        <w:color w:val="50555A"/>
      </w:rPr>
      <w:instrText xml:space="preserve"> IF </w:instrText>
    </w:r>
    <w:r w:rsidRPr="00A6419D">
      <w:rPr>
        <w:color w:val="50555A"/>
      </w:rPr>
      <w:fldChar w:fldCharType="begin" w:fldLock="1"/>
    </w:r>
    <w:r w:rsidRPr="00A6419D">
      <w:rPr>
        <w:color w:val="50555A"/>
      </w:rPr>
      <w:instrText xml:space="preserve"> docvariable "VLM:Dokument.Absender.Fuss.Verwaltungseinheit.Abteilung" </w:instrText>
    </w:r>
    <w:r w:rsidRPr="00A6419D">
      <w:rPr>
        <w:color w:val="50555A"/>
      </w:rPr>
      <w:fldChar w:fldCharType="separate"/>
    </w:r>
    <w:r w:rsidRPr="00A6419D">
      <w:rPr>
        <w:color w:val="50555A"/>
      </w:rPr>
      <w:instrText>Innovations Organisation</w:instrText>
    </w:r>
    <w:r w:rsidRPr="00A6419D">
      <w:rPr>
        <w:color w:val="50555A"/>
      </w:rPr>
      <w:fldChar w:fldCharType="end"/>
    </w:r>
    <w:r w:rsidRPr="00A6419D">
      <w:rPr>
        <w:color w:val="50555A"/>
      </w:rPr>
      <w:instrText xml:space="preserve"> &lt;&gt; "</w:instrText>
    </w:r>
    <w:r w:rsidRPr="00A6419D">
      <w:rPr>
        <w:rFonts w:ascii="Tahoma" w:hAnsi="Tahoma" w:cs="Tahoma"/>
        <w:color w:val="50555A"/>
      </w:rPr>
      <w:instrText>﻿</w:instrText>
    </w:r>
    <w:r w:rsidRPr="00A6419D">
      <w:rPr>
        <w:color w:val="50555A"/>
      </w:rPr>
      <w:instrText xml:space="preserve">" " / " "" \* MERGEFORMAT </w:instrText>
    </w:r>
    <w:r w:rsidRPr="00A6419D">
      <w:rPr>
        <w:color w:val="50555A"/>
      </w:rPr>
      <w:fldChar w:fldCharType="separate"/>
    </w:r>
    <w:r w:rsidR="00751350" w:rsidRPr="00A6419D">
      <w:rPr>
        <w:noProof/>
        <w:color w:val="50555A"/>
      </w:rPr>
      <w:t xml:space="preserve"> / </w:t>
    </w:r>
    <w:r w:rsidRPr="00A6419D">
      <w:rPr>
        <w:color w:val="50555A"/>
      </w:rPr>
      <w:fldChar w:fldCharType="end"/>
    </w:r>
    <w:r w:rsidR="000C1052" w:rsidRPr="00A6419D">
      <w:rPr>
        <w:color w:val="50555A"/>
      </w:rPr>
      <w:t>Business Area</w:t>
    </w:r>
    <w:r w:rsidR="00654A05" w:rsidRPr="00A6419D">
      <w:rPr>
        <w:color w:val="50555A"/>
      </w:rPr>
      <w:t xml:space="preserve"> C5I</w:t>
    </w:r>
    <w:r w:rsidRPr="00A6419D">
      <w:rPr>
        <w:color w:val="50555A"/>
      </w:rPr>
      <w:t xml:space="preserve"> / </w:t>
    </w:r>
    <w:r w:rsidR="006646B7" w:rsidRPr="00A6419D">
      <w:rPr>
        <w:color w:val="50555A"/>
      </w:rPr>
      <w:t>Uttigenstrasse 36 / 360</w:t>
    </w:r>
    <w:r w:rsidR="000C1052" w:rsidRPr="00A6419D">
      <w:rPr>
        <w:color w:val="50555A"/>
      </w:rPr>
      <w:t>0</w:t>
    </w:r>
    <w:r w:rsidR="006646B7" w:rsidRPr="00A6419D">
      <w:rPr>
        <w:color w:val="50555A"/>
      </w:rPr>
      <w:t xml:space="preserve"> Thun </w:t>
    </w:r>
    <w:r w:rsidRPr="00A6419D">
      <w:rPr>
        <w:color w:val="50555A"/>
      </w:rPr>
      <w:t xml:space="preserve"> / </w:t>
    </w:r>
    <w:r w:rsidR="00E70D26" w:rsidRPr="00A6419D">
      <w:rPr>
        <w:color w:val="50555A"/>
      </w:rPr>
      <w:fldChar w:fldCharType="begin" w:fldLock="1"/>
    </w:r>
    <w:r w:rsidR="00E70D26" w:rsidRPr="00A6419D">
      <w:rPr>
        <w:color w:val="50555A"/>
      </w:rPr>
      <w:instrText xml:space="preserve"> DOCVARIABLE  "VLM:Dokument.Absender.Fuss.Adresse.Staat.Name"  \* MERGEFORMAT </w:instrText>
    </w:r>
    <w:r w:rsidR="00E70D26" w:rsidRPr="00A6419D">
      <w:rPr>
        <w:color w:val="50555A"/>
      </w:rPr>
      <w:fldChar w:fldCharType="separate"/>
    </w:r>
    <w:r w:rsidRPr="00A6419D">
      <w:rPr>
        <w:color w:val="50555A"/>
      </w:rPr>
      <w:t>Schweiz</w:t>
    </w:r>
    <w:r w:rsidR="00E70D26" w:rsidRPr="00A6419D">
      <w:rPr>
        <w:color w:val="50555A"/>
      </w:rPr>
      <w:fldChar w:fldCharType="end"/>
    </w:r>
    <w:r w:rsidRPr="00A6419D">
      <w:rPr>
        <w:color w:val="50555A"/>
      </w:rPr>
      <w:t xml:space="preserve"> / </w:t>
    </w:r>
    <w:r w:rsidRPr="00A6419D">
      <w:rPr>
        <w:rStyle w:val="Fett"/>
        <w:color w:val="50555A"/>
      </w:rPr>
      <w:t>ruag.ch</w:t>
    </w:r>
    <w:r w:rsidR="00BC12BD" w:rsidRPr="00A6419D">
      <w:rPr>
        <w:rStyle w:val="Fett"/>
        <w:color w:val="50555A"/>
      </w:rPr>
      <w:br/>
    </w:r>
    <w:r w:rsidR="00BC12BD" w:rsidRPr="00A6419D">
      <w:rPr>
        <w:color w:val="50555A"/>
      </w:rPr>
      <w:t xml:space="preserve">Rechtsdomizil: RUAG AG / Seetalstrasse 175 / </w:t>
    </w:r>
    <w:bookmarkStart w:id="27" w:name="_Hlk155174221"/>
    <w:r w:rsidR="00BC12BD" w:rsidRPr="00A6419D">
      <w:rPr>
        <w:color w:val="50555A"/>
      </w:rPr>
      <w:t xml:space="preserve">6032 Emmen </w:t>
    </w:r>
    <w:bookmarkEnd w:id="27"/>
    <w:r w:rsidR="00BC12BD" w:rsidRPr="00A6419D">
      <w:rPr>
        <w:color w:val="50555A"/>
      </w:rPr>
      <w:t>/ Schweiz</w:t>
    </w:r>
    <w:r w:rsidR="00BC12BD" w:rsidRPr="00A6419D">
      <w:rPr>
        <w:rStyle w:val="Fett"/>
        <w:color w:val="50555A"/>
      </w:rPr>
      <w:tab/>
    </w:r>
    <w:r w:rsidRPr="00A6419D">
      <w:rPr>
        <w:rStyle w:val="Fett"/>
        <w:b w:val="0"/>
        <w:color w:val="50555A"/>
      </w:rPr>
      <w:t xml:space="preserve">Seite </w:t>
    </w:r>
    <w:r w:rsidRPr="00A6419D">
      <w:rPr>
        <w:rStyle w:val="Fett"/>
        <w:b w:val="0"/>
        <w:color w:val="50555A"/>
      </w:rPr>
      <w:fldChar w:fldCharType="begin"/>
    </w:r>
    <w:r w:rsidRPr="00A6419D">
      <w:rPr>
        <w:rStyle w:val="Fett"/>
        <w:b w:val="0"/>
        <w:color w:val="50555A"/>
      </w:rPr>
      <w:instrText>PAGE   \* MERGEFORMAT</w:instrText>
    </w:r>
    <w:r w:rsidRPr="00A6419D">
      <w:rPr>
        <w:rStyle w:val="Fett"/>
        <w:b w:val="0"/>
        <w:color w:val="50555A"/>
      </w:rPr>
      <w:fldChar w:fldCharType="separate"/>
    </w:r>
    <w:r w:rsidR="00EF53E0" w:rsidRPr="00A6419D">
      <w:rPr>
        <w:rStyle w:val="Fett"/>
        <w:b w:val="0"/>
        <w:color w:val="50555A"/>
      </w:rPr>
      <w:t>2</w:t>
    </w:r>
    <w:r w:rsidRPr="00A6419D">
      <w:rPr>
        <w:rStyle w:val="Fett"/>
        <w:b w:val="0"/>
        <w:color w:val="50555A"/>
      </w:rPr>
      <w:fldChar w:fldCharType="end"/>
    </w:r>
    <w:r w:rsidRPr="00A6419D">
      <w:rPr>
        <w:color w:val="50555A"/>
      </w:rPr>
      <w:tab/>
    </w:r>
    <w:r w:rsidRPr="00A6419D">
      <w:rPr>
        <w:color w:val="50555A"/>
      </w:rPr>
      <w:tab/>
    </w:r>
    <w:r w:rsidRPr="00A6419D">
      <w:rPr>
        <w:color w:val="50555A"/>
      </w:rPr>
      <w:tab/>
    </w:r>
  </w:p>
  <w:p w14:paraId="3BF423AD" w14:textId="77777777" w:rsidR="00F31E1A" w:rsidRPr="00A6419D" w:rsidRDefault="00F31E1A">
    <w:pPr>
      <w:rPr>
        <w:color w:val="50555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37DD4" w14:textId="77777777" w:rsidR="007A4E31" w:rsidRPr="00A6419D" w:rsidRDefault="005F537A">
    <w:pPr>
      <w:pStyle w:val="Fuzeile"/>
    </w:pPr>
    <w:r w:rsidRPr="00A6419D">
      <mc:AlternateContent>
        <mc:Choice Requires="wps">
          <w:drawing>
            <wp:anchor distT="0" distB="0" distL="114300" distR="114300" simplePos="0" relativeHeight="251689984" behindDoc="0" locked="0" layoutInCell="1" allowOverlap="1" wp14:anchorId="7EF49F36" wp14:editId="098CCA1D">
              <wp:simplePos x="0" y="0"/>
              <wp:positionH relativeFrom="page">
                <wp:posOffset>3853815</wp:posOffset>
              </wp:positionH>
              <wp:positionV relativeFrom="paragraph">
                <wp:posOffset>-3239506</wp:posOffset>
              </wp:positionV>
              <wp:extent cx="1267460" cy="1457325"/>
              <wp:effectExtent l="0" t="0" r="0" b="2540"/>
              <wp:wrapNone/>
              <wp:docPr id="17" name="Text Box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67460" cy="14573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673C8F0" w14:textId="77777777" w:rsidR="00441658" w:rsidRPr="00A6419D" w:rsidRDefault="00441658" w:rsidP="00441658">
                          <w:pPr>
                            <w:jc w:val="center"/>
                            <w:rPr>
                              <w:b/>
                              <w:bCs/>
                              <w:color w:val="88959E" w:themeColor="text2"/>
                              <w:sz w:val="28"/>
                              <w:szCs w:val="28"/>
                            </w:rPr>
                          </w:pPr>
                          <w:r w:rsidRPr="00A6419D">
                            <w:rPr>
                              <w:b/>
                              <w:bCs/>
                              <w:color w:val="88959E" w:themeColor="text2"/>
                              <w:sz w:val="28"/>
                              <w:szCs w:val="28"/>
                            </w:rPr>
                            <w:t>CYBER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EF49F36" id="_x0000_t202" coordsize="21600,21600" o:spt="202" path="m,l,21600r21600,l21600,xe">
              <v:stroke joinstyle="miter"/>
              <v:path gradientshapeok="t" o:connecttype="rect"/>
            </v:shapetype>
            <v:shape id="Text Box 17" o:spid="_x0000_s1048" type="#_x0000_t202" style="position:absolute;margin-left:303.45pt;margin-top:-255.1pt;width:99.8pt;height:114.75pt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" filled="f" stroked="f" strokeweight=".5pt">
              <v:textbox style="mso-fit-shape-to-text:t">
                <w:txbxContent>
                  <w:p w14:paraId="1673C8F0" w14:textId="77777777" w:rsidR="00441658" w:rsidRPr="00A6419D" w:rsidRDefault="00441658" w:rsidP="00441658">
                    <w:pPr>
                      <w:jc w:val="center"/>
                      <w:rPr>
                        <w:b/>
                        <w:bCs/>
                        <w:color w:val="88959E" w:themeColor="text2"/>
                        <w:sz w:val="28"/>
                        <w:szCs w:val="28"/>
                      </w:rPr>
                    </w:pPr>
                    <w:r w:rsidRPr="00A6419D">
                      <w:rPr>
                        <w:b/>
                        <w:bCs/>
                        <w:color w:val="88959E" w:themeColor="text2"/>
                        <w:sz w:val="28"/>
                        <w:szCs w:val="28"/>
                      </w:rPr>
                      <w:t>CYBER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Pr="00A6419D">
      <mc:AlternateContent>
        <mc:Choice Requires="wps">
          <w:drawing>
            <wp:anchor distT="0" distB="0" distL="114300" distR="114300" simplePos="0" relativeHeight="251692032" behindDoc="0" locked="0" layoutInCell="1" allowOverlap="1" wp14:anchorId="793278CC" wp14:editId="20512824">
              <wp:simplePos x="0" y="0"/>
              <wp:positionH relativeFrom="margin">
                <wp:posOffset>4148455</wp:posOffset>
              </wp:positionH>
              <wp:positionV relativeFrom="paragraph">
                <wp:posOffset>-3031226</wp:posOffset>
              </wp:positionV>
              <wp:extent cx="1706880" cy="1457325"/>
              <wp:effectExtent l="0" t="0" r="0" b="2540"/>
              <wp:wrapNone/>
              <wp:docPr id="22" name="Text Box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06880" cy="14573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A82FFB5" w14:textId="77777777" w:rsidR="00441658" w:rsidRPr="00A6419D" w:rsidRDefault="00441658" w:rsidP="00441658">
                          <w:pPr>
                            <w:jc w:val="center"/>
                            <w:rPr>
                              <w:b/>
                              <w:bCs/>
                              <w:color w:val="88959E" w:themeColor="text2"/>
                              <w:sz w:val="28"/>
                              <w:szCs w:val="28"/>
                            </w:rPr>
                          </w:pPr>
                          <w:r w:rsidRPr="00A6419D">
                            <w:rPr>
                              <w:b/>
                              <w:bCs/>
                              <w:color w:val="88959E" w:themeColor="text2"/>
                              <w:sz w:val="28"/>
                              <w:szCs w:val="28"/>
                            </w:rPr>
                            <w:t>INTELLIGENCE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93278CC" id="Text Box 22" o:spid="_x0000_s1049" type="#_x0000_t202" style="position:absolute;margin-left:326.65pt;margin-top:-238.7pt;width:134.4pt;height:114.75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" filled="f" stroked="f" strokeweight=".5pt">
              <v:textbox style="mso-fit-shape-to-text:t">
                <w:txbxContent>
                  <w:p w14:paraId="0A82FFB5" w14:textId="77777777" w:rsidR="00441658" w:rsidRPr="00A6419D" w:rsidRDefault="00441658" w:rsidP="00441658">
                    <w:pPr>
                      <w:jc w:val="center"/>
                      <w:rPr>
                        <w:b/>
                        <w:bCs/>
                        <w:color w:val="88959E" w:themeColor="text2"/>
                        <w:sz w:val="28"/>
                        <w:szCs w:val="28"/>
                      </w:rPr>
                    </w:pPr>
                    <w:r w:rsidRPr="00A6419D">
                      <w:rPr>
                        <w:b/>
                        <w:bCs/>
                        <w:color w:val="88959E" w:themeColor="text2"/>
                        <w:sz w:val="28"/>
                        <w:szCs w:val="28"/>
                      </w:rPr>
                      <w:t>INTELLIGENCE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A6419D">
      <mc:AlternateContent>
        <mc:Choice Requires="wps">
          <w:drawing>
            <wp:anchor distT="0" distB="0" distL="114300" distR="114300" simplePos="0" relativeHeight="251691008" behindDoc="0" locked="0" layoutInCell="1" allowOverlap="1" wp14:anchorId="647DB4A2" wp14:editId="45879699">
              <wp:simplePos x="0" y="0"/>
              <wp:positionH relativeFrom="page">
                <wp:posOffset>4328795</wp:posOffset>
              </wp:positionH>
              <wp:positionV relativeFrom="paragraph">
                <wp:posOffset>-3672576</wp:posOffset>
              </wp:positionV>
              <wp:extent cx="1551940" cy="1457325"/>
              <wp:effectExtent l="0" t="0" r="0" b="2540"/>
              <wp:wrapNone/>
              <wp:docPr id="20" name="Text Box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51940" cy="14573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9AC0ABB" w14:textId="77777777" w:rsidR="00441658" w:rsidRPr="00A6419D" w:rsidRDefault="00441658" w:rsidP="00441658">
                          <w:pPr>
                            <w:jc w:val="center"/>
                            <w:rPr>
                              <w:b/>
                              <w:bCs/>
                              <w:color w:val="88959E" w:themeColor="text2"/>
                              <w:sz w:val="28"/>
                              <w:szCs w:val="28"/>
                            </w:rPr>
                          </w:pPr>
                          <w:r w:rsidRPr="00A6419D">
                            <w:rPr>
                              <w:b/>
                              <w:bCs/>
                              <w:color w:val="88959E" w:themeColor="text2"/>
                              <w:sz w:val="28"/>
                              <w:szCs w:val="28"/>
                            </w:rPr>
                            <w:t>COMPUTERS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47DB4A2" id="Text Box 20" o:spid="_x0000_s1050" type="#_x0000_t202" style="position:absolute;margin-left:340.85pt;margin-top:-289.2pt;width:122.2pt;height:114.75pt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" filled="f" stroked="f" strokeweight=".5pt">
              <v:textbox style="mso-fit-shape-to-text:t">
                <w:txbxContent>
                  <w:p w14:paraId="19AC0ABB" w14:textId="77777777" w:rsidR="00441658" w:rsidRPr="00A6419D" w:rsidRDefault="00441658" w:rsidP="00441658">
                    <w:pPr>
                      <w:jc w:val="center"/>
                      <w:rPr>
                        <w:b/>
                        <w:bCs/>
                        <w:color w:val="88959E" w:themeColor="text2"/>
                        <w:sz w:val="28"/>
                        <w:szCs w:val="28"/>
                      </w:rPr>
                    </w:pPr>
                    <w:r w:rsidRPr="00A6419D">
                      <w:rPr>
                        <w:b/>
                        <w:bCs/>
                        <w:color w:val="88959E" w:themeColor="text2"/>
                        <w:sz w:val="28"/>
                        <w:szCs w:val="28"/>
                      </w:rPr>
                      <w:t>COMPUTERS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Pr="00A6419D">
      <mc:AlternateContent>
        <mc:Choice Requires="wps">
          <w:drawing>
            <wp:anchor distT="0" distB="0" distL="114300" distR="114300" simplePos="0" relativeHeight="251688960" behindDoc="0" locked="0" layoutInCell="1" allowOverlap="1" wp14:anchorId="7DA94D0F" wp14:editId="62FE44B7">
              <wp:simplePos x="0" y="0"/>
              <wp:positionH relativeFrom="page">
                <wp:posOffset>5165725</wp:posOffset>
              </wp:positionH>
              <wp:positionV relativeFrom="paragraph">
                <wp:posOffset>-3360156</wp:posOffset>
              </wp:positionV>
              <wp:extent cx="2104222" cy="1457325"/>
              <wp:effectExtent l="0" t="0" r="0" b="2540"/>
              <wp:wrapNone/>
              <wp:docPr id="16" name="Text Box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04222" cy="14573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5CDDD14" w14:textId="77777777" w:rsidR="00441658" w:rsidRPr="00A6419D" w:rsidRDefault="00441658" w:rsidP="00D13602">
                          <w:pPr>
                            <w:jc w:val="center"/>
                            <w:rPr>
                              <w:b/>
                              <w:bCs/>
                              <w:color w:val="88959E" w:themeColor="text2"/>
                              <w:sz w:val="28"/>
                              <w:szCs w:val="28"/>
                            </w:rPr>
                          </w:pPr>
                          <w:r w:rsidRPr="00A6419D">
                            <w:rPr>
                              <w:b/>
                              <w:bCs/>
                              <w:color w:val="88959E" w:themeColor="text2"/>
                              <w:sz w:val="28"/>
                              <w:szCs w:val="28"/>
                            </w:rPr>
                            <w:t>COMMUNICATIONS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DA94D0F" id="Text Box 16" o:spid="_x0000_s1051" type="#_x0000_t202" style="position:absolute;margin-left:406.75pt;margin-top:-264.6pt;width:165.7pt;height:114.75pt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" filled="f" stroked="f" strokeweight=".5pt">
              <v:textbox style="mso-fit-shape-to-text:t">
                <w:txbxContent>
                  <w:p w14:paraId="25CDDD14" w14:textId="77777777" w:rsidR="00441658" w:rsidRPr="00A6419D" w:rsidRDefault="00441658" w:rsidP="00D13602">
                    <w:pPr>
                      <w:jc w:val="center"/>
                      <w:rPr>
                        <w:b/>
                        <w:bCs/>
                        <w:color w:val="88959E" w:themeColor="text2"/>
                        <w:sz w:val="28"/>
                        <w:szCs w:val="28"/>
                      </w:rPr>
                    </w:pPr>
                    <w:r w:rsidRPr="00A6419D">
                      <w:rPr>
                        <w:b/>
                        <w:bCs/>
                        <w:color w:val="88959E" w:themeColor="text2"/>
                        <w:sz w:val="28"/>
                        <w:szCs w:val="28"/>
                      </w:rPr>
                      <w:t>COMMUNICATIONS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441658" w:rsidRPr="00A6419D">
      <mc:AlternateContent>
        <mc:Choice Requires="wps">
          <w:drawing>
            <wp:anchor distT="0" distB="0" distL="114300" distR="114300" simplePos="0" relativeHeight="251685888" behindDoc="0" locked="0" layoutInCell="1" allowOverlap="1" wp14:anchorId="4F9EFB85" wp14:editId="2123EB65">
              <wp:simplePos x="0" y="0"/>
              <wp:positionH relativeFrom="page">
                <wp:posOffset>3516379</wp:posOffset>
              </wp:positionH>
              <wp:positionV relativeFrom="paragraph">
                <wp:posOffset>-4382614</wp:posOffset>
              </wp:positionV>
              <wp:extent cx="3642133" cy="2044460"/>
              <wp:effectExtent l="0" t="0" r="0" b="0"/>
              <wp:wrapNone/>
              <wp:docPr id="13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42133" cy="20444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33F6C3F" w14:textId="77777777" w:rsidR="00441658" w:rsidRPr="00A6419D" w:rsidRDefault="00441658" w:rsidP="00D13602">
                          <w:pPr>
                            <w:jc w:val="center"/>
                            <w:rPr>
                              <w:b/>
                              <w:bCs/>
                              <w:color w:val="F2F3F4"/>
                              <w:sz w:val="240"/>
                              <w:szCs w:val="240"/>
                            </w:rPr>
                          </w:pPr>
                          <w:r w:rsidRPr="00A6419D">
                            <w:rPr>
                              <w:b/>
                              <w:bCs/>
                              <w:color w:val="F2F3F4"/>
                              <w:sz w:val="240"/>
                              <w:szCs w:val="240"/>
                            </w:rPr>
                            <w:t>C5I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F9EFB85" id="Text Box 13" o:spid="_x0000_s1052" type="#_x0000_t202" style="position:absolute;margin-left:276.9pt;margin-top:-345.1pt;width:286.8pt;height:161pt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" filled="f" stroked="f" strokeweight=".5pt">
              <v:textbox>
                <w:txbxContent>
                  <w:p w14:paraId="533F6C3F" w14:textId="77777777" w:rsidR="00441658" w:rsidRPr="00A6419D" w:rsidRDefault="00441658" w:rsidP="00D13602">
                    <w:pPr>
                      <w:jc w:val="center"/>
                      <w:rPr>
                        <w:b/>
                        <w:bCs/>
                        <w:color w:val="F2F3F4"/>
                        <w:sz w:val="240"/>
                        <w:szCs w:val="240"/>
                      </w:rPr>
                    </w:pPr>
                    <w:r w:rsidRPr="00A6419D">
                      <w:rPr>
                        <w:b/>
                        <w:bCs/>
                        <w:color w:val="F2F3F4"/>
                        <w:sz w:val="240"/>
                        <w:szCs w:val="240"/>
                      </w:rPr>
                      <w:t>C5I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441658" w:rsidRPr="00A6419D">
      <mc:AlternateContent>
        <mc:Choice Requires="wps">
          <w:drawing>
            <wp:anchor distT="0" distB="0" distL="114300" distR="114300" simplePos="0" relativeHeight="251687936" behindDoc="0" locked="0" layoutInCell="1" allowOverlap="1" wp14:anchorId="7A0A3F81" wp14:editId="76333271">
              <wp:simplePos x="0" y="0"/>
              <wp:positionH relativeFrom="margin">
                <wp:align>right</wp:align>
              </wp:positionH>
              <wp:positionV relativeFrom="paragraph">
                <wp:posOffset>-3983834</wp:posOffset>
              </wp:positionV>
              <wp:extent cx="1268083" cy="1457864"/>
              <wp:effectExtent l="0" t="0" r="0" b="2540"/>
              <wp:wrapNone/>
              <wp:docPr id="15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68083" cy="1457864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3B72B67" w14:textId="77777777" w:rsidR="00441658" w:rsidRPr="00A6419D" w:rsidRDefault="00441658" w:rsidP="00441658">
                          <w:pPr>
                            <w:jc w:val="center"/>
                            <w:rPr>
                              <w:b/>
                              <w:bCs/>
                              <w:color w:val="88959E" w:themeColor="text2"/>
                              <w:sz w:val="28"/>
                              <w:szCs w:val="28"/>
                            </w:rPr>
                          </w:pPr>
                          <w:r w:rsidRPr="00A6419D">
                            <w:rPr>
                              <w:b/>
                              <w:bCs/>
                              <w:color w:val="88959E" w:themeColor="text2"/>
                              <w:sz w:val="28"/>
                              <w:szCs w:val="28"/>
                            </w:rPr>
                            <w:t>CONTROL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A0A3F81" id="Text Box 15" o:spid="_x0000_s1053" type="#_x0000_t202" style="position:absolute;margin-left:48.65pt;margin-top:-313.7pt;width:99.85pt;height:114.8pt;z-index:2516879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" filled="f" stroked="f" strokeweight=".5pt">
              <v:textbox style="mso-fit-shape-to-text:t">
                <w:txbxContent>
                  <w:p w14:paraId="03B72B67" w14:textId="77777777" w:rsidR="00441658" w:rsidRPr="00A6419D" w:rsidRDefault="00441658" w:rsidP="00441658">
                    <w:pPr>
                      <w:jc w:val="center"/>
                      <w:rPr>
                        <w:b/>
                        <w:bCs/>
                        <w:color w:val="88959E" w:themeColor="text2"/>
                        <w:sz w:val="28"/>
                        <w:szCs w:val="28"/>
                      </w:rPr>
                    </w:pPr>
                    <w:r w:rsidRPr="00A6419D">
                      <w:rPr>
                        <w:b/>
                        <w:bCs/>
                        <w:color w:val="88959E" w:themeColor="text2"/>
                        <w:sz w:val="28"/>
                        <w:szCs w:val="28"/>
                      </w:rPr>
                      <w:t>CONTROL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441658" w:rsidRPr="00A6419D">
      <mc:AlternateContent>
        <mc:Choice Requires="wps">
          <w:drawing>
            <wp:anchor distT="0" distB="0" distL="114300" distR="114300" simplePos="0" relativeHeight="251686912" behindDoc="0" locked="0" layoutInCell="1" allowOverlap="1" wp14:anchorId="25231F8D" wp14:editId="4F7E197F">
              <wp:simplePos x="0" y="0"/>
              <wp:positionH relativeFrom="page">
                <wp:posOffset>4182889</wp:posOffset>
              </wp:positionH>
              <wp:positionV relativeFrom="paragraph">
                <wp:posOffset>-4036228</wp:posOffset>
              </wp:positionV>
              <wp:extent cx="1268083" cy="1457864"/>
              <wp:effectExtent l="0" t="0" r="0" b="2540"/>
              <wp:wrapNone/>
              <wp:docPr id="10" name="Text 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68083" cy="1457864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C81BA2C" w14:textId="77777777" w:rsidR="00441658" w:rsidRPr="00A6419D" w:rsidRDefault="00441658" w:rsidP="00D13602">
                          <w:pPr>
                            <w:jc w:val="center"/>
                            <w:rPr>
                              <w:b/>
                              <w:bCs/>
                              <w:color w:val="88959E" w:themeColor="text2"/>
                              <w:sz w:val="28"/>
                              <w:szCs w:val="28"/>
                            </w:rPr>
                          </w:pPr>
                          <w:r w:rsidRPr="00A6419D">
                            <w:rPr>
                              <w:b/>
                              <w:bCs/>
                              <w:color w:val="88959E" w:themeColor="text2"/>
                              <w:sz w:val="28"/>
                              <w:szCs w:val="28"/>
                            </w:rPr>
                            <w:t>COMMAND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5231F8D" id="Text Box 10" o:spid="_x0000_s1054" type="#_x0000_t202" style="position:absolute;margin-left:329.35pt;margin-top:-317.8pt;width:99.85pt;height:114.8pt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" filled="f" stroked="f" strokeweight=".5pt">
              <v:textbox style="mso-fit-shape-to-text:t">
                <w:txbxContent>
                  <w:p w14:paraId="5C81BA2C" w14:textId="77777777" w:rsidR="00441658" w:rsidRPr="00A6419D" w:rsidRDefault="00441658" w:rsidP="00D13602">
                    <w:pPr>
                      <w:jc w:val="center"/>
                      <w:rPr>
                        <w:b/>
                        <w:bCs/>
                        <w:color w:val="88959E" w:themeColor="text2"/>
                        <w:sz w:val="28"/>
                        <w:szCs w:val="28"/>
                      </w:rPr>
                    </w:pPr>
                    <w:r w:rsidRPr="00A6419D">
                      <w:rPr>
                        <w:b/>
                        <w:bCs/>
                        <w:color w:val="88959E" w:themeColor="text2"/>
                        <w:sz w:val="28"/>
                        <w:szCs w:val="28"/>
                      </w:rPr>
                      <w:t>COMMAND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7A4E31" w:rsidRPr="00A6419D">
      <mc:AlternateContent>
        <mc:Choice Requires="wps">
          <w:drawing>
            <wp:anchor distT="45720" distB="45720" distL="114300" distR="114300" simplePos="0" relativeHeight="251670528" behindDoc="0" locked="0" layoutInCell="1" allowOverlap="1" wp14:anchorId="33A4FC99" wp14:editId="5B7B3CCB">
              <wp:simplePos x="0" y="0"/>
              <wp:positionH relativeFrom="rightMargin">
                <wp:posOffset>-6336665</wp:posOffset>
              </wp:positionH>
              <wp:positionV relativeFrom="paragraph">
                <wp:posOffset>-442926</wp:posOffset>
              </wp:positionV>
              <wp:extent cx="1951182" cy="1404620"/>
              <wp:effectExtent l="0" t="0" r="0" b="0"/>
              <wp:wrapSquare wrapText="bothSides"/>
              <wp:docPr id="217" name="Textfeld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51182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B0B600" w14:textId="0F1FEB39" w:rsidR="007A4E31" w:rsidRPr="00A6419D" w:rsidRDefault="000E0C12" w:rsidP="007A4E31">
                          <w:pPr>
                            <w:rPr>
                              <w:rFonts w:ascii="RUAG Simplon" w:hAnsi="RUAG Simplon" w:cs="Arial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 w:rsidRPr="00A6419D">
                            <w:rPr>
                              <w:rFonts w:ascii="RUAG Simplon" w:hAnsi="RUAG Simplon" w:cs="Arial"/>
                              <w:color w:val="FFFFFF" w:themeColor="background1"/>
                              <w:sz w:val="24"/>
                              <w:szCs w:val="24"/>
                            </w:rPr>
                            <w:t>13.03.2026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3A4FC99" id="Textfeld 2" o:spid="_x0000_s1055" type="#_x0000_t202" style="position:absolute;margin-left:-498.95pt;margin-top:-34.9pt;width:153.65pt;height:110.6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" filled="f" stroked="f">
              <v:textbox style="mso-fit-shape-to-text:t">
                <w:txbxContent>
                  <w:p w14:paraId="03B0B600" w14:textId="0F1FEB39" w:rsidR="007A4E31" w:rsidRPr="00A6419D" w:rsidRDefault="000E0C12" w:rsidP="007A4E31">
                    <w:pPr>
                      <w:rPr>
                        <w:rFonts w:ascii="RUAG Simplon" w:hAnsi="RUAG Simplon" w:cs="Arial"/>
                        <w:color w:val="FFFFFF" w:themeColor="background1"/>
                        <w:sz w:val="24"/>
                        <w:szCs w:val="24"/>
                      </w:rPr>
                    </w:pPr>
                    <w:r w:rsidRPr="00A6419D">
                      <w:rPr>
                        <w:rFonts w:ascii="RUAG Simplon" w:hAnsi="RUAG Simplon" w:cs="Arial"/>
                        <w:color w:val="FFFFFF" w:themeColor="background1"/>
                        <w:sz w:val="24"/>
                        <w:szCs w:val="24"/>
                      </w:rPr>
                      <w:t>13.03.2026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F9ADE" w14:textId="77777777" w:rsidR="00AC1CA4" w:rsidRPr="00A6419D" w:rsidRDefault="00AC1CA4" w:rsidP="00511206">
      <w:pPr>
        <w:spacing w:line="240" w:lineRule="auto"/>
      </w:pPr>
      <w:r w:rsidRPr="00A6419D">
        <w:separator/>
      </w:r>
    </w:p>
  </w:footnote>
  <w:footnote w:type="continuationSeparator" w:id="0">
    <w:p w14:paraId="455B9C31" w14:textId="77777777" w:rsidR="00AC1CA4" w:rsidRPr="00A6419D" w:rsidRDefault="00AC1CA4" w:rsidP="00511206">
      <w:pPr>
        <w:spacing w:line="240" w:lineRule="auto"/>
      </w:pPr>
      <w:r w:rsidRPr="00A6419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34F09" w14:textId="77777777" w:rsidR="008362EB" w:rsidRPr="00A6419D" w:rsidRDefault="008362EB">
    <w:pPr>
      <w:pStyle w:val="Kopfzeile"/>
    </w:pPr>
    <w:r w:rsidRPr="00A6419D">
      <w:rPr>
        <w:lang w:eastAsia="de-CH"/>
      </w:rPr>
      <mc:AlternateContent>
        <mc:Choice Requires="wpc">
          <w:drawing>
            <wp:anchor distT="0" distB="0" distL="114300" distR="114300" simplePos="0" relativeHeight="251654144" behindDoc="1" locked="0" layoutInCell="1" allowOverlap="1" wp14:anchorId="42DE3959" wp14:editId="624AE638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760720" cy="6713855"/>
              <wp:effectExtent l="0" t="0" r="1905" b="1270"/>
              <wp:wrapNone/>
              <wp:docPr id="77" name="Zeichenbereich 1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noFill/>
                    </wpc:bg>
                    <wpc:whole/>
                    <wpg:wgp>
                      <wpg:cNvPr id="54" name="RubiconCorrNoOriginal_13"/>
                      <wpg:cNvGrpSpPr>
                        <a:grpSpLocks/>
                      </wpg:cNvGrpSpPr>
                      <wpg:grpSpPr bwMode="auto">
                        <a:xfrm rot="18900000">
                          <a:off x="120015" y="1837889"/>
                          <a:ext cx="5519890" cy="2433182"/>
                          <a:chOff x="1606" y="6586"/>
                          <a:chExt cx="8693" cy="3832"/>
                        </a:xfrm>
                      </wpg:grpSpPr>
                      <wps:wsp>
                        <wps:cNvPr id="2" name="RubiconCorrNoOriginal_14" descr="[Correspondence.Watermark.NoOriginal]" hidden="1"/>
                        <wps:cNvSpPr txBox="1">
                          <a:spLocks noChangeArrowheads="1" noChangeShapeType="1" noTextEdit="1"/>
                        </wps:cNvSpPr>
                        <wps:spPr bwMode="auto">
                          <a:xfrm>
                            <a:off x="3761" y="6586"/>
                            <a:ext cx="4383" cy="2018"/>
                          </a:xfrm>
                          <a:prstGeom prst="rect">
                            <a:avLst/>
                          </a:prstGeom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33F323" w14:textId="77777777" w:rsidR="008362EB" w:rsidRPr="00A6419D" w:rsidRDefault="008362EB" w:rsidP="00847BDC">
                              <w:pPr>
                                <w:pStyle w:val="StandardWeb"/>
                                <w:jc w:val="center"/>
                              </w:pPr>
                              <w:r w:rsidRPr="00A6419D">
                                <w:rPr>
                                  <w:rFonts w:ascii="Arial Black" w:hAnsi="Arial Black"/>
                                  <w:color w:val="C0C0C0"/>
                                  <w:sz w:val="120"/>
                                  <w:szCs w:val="120"/>
                                </w:rPr>
                                <w:t>KEIN</w:t>
                              </w:r>
                            </w:p>
                          </w:txbxContent>
                        </wps:txbx>
                        <wps:bodyPr wrap="square" numCol="1" fromWordArt="1">
                          <a:prstTxWarp prst="textPlain">
                            <a:avLst>
                              <a:gd name="adj" fmla="val 50000"/>
                            </a:avLst>
                          </a:prstTxWarp>
                          <a:spAutoFit/>
                        </wps:bodyPr>
                      </wps:wsp>
                      <wps:wsp>
                        <wps:cNvPr id="56" name="RubiconCorrNoOriginal_15" descr="[Correspondence.Watermark.NoOriginal]" hidden="1"/>
                        <wps:cNvSpPr txBox="1">
                          <a:spLocks noChangeAspect="1" noChangeArrowheads="1" noChangeShapeType="1" noTextEdit="1"/>
                        </wps:cNvSpPr>
                        <wps:spPr bwMode="auto">
                          <a:xfrm>
                            <a:off x="1606" y="8412"/>
                            <a:ext cx="8693" cy="2006"/>
                          </a:xfrm>
                          <a:prstGeom prst="rect">
                            <a:avLst/>
                          </a:prstGeom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1E8696" w14:textId="77777777" w:rsidR="008362EB" w:rsidRPr="00A6419D" w:rsidRDefault="008362EB" w:rsidP="00847BDC">
                              <w:pPr>
                                <w:pStyle w:val="StandardWeb"/>
                                <w:jc w:val="center"/>
                              </w:pPr>
                              <w:r w:rsidRPr="00A6419D">
                                <w:rPr>
                                  <w:rFonts w:ascii="Arial Black" w:hAnsi="Arial Black"/>
                                  <w:color w:val="C0C0C0"/>
                                  <w:sz w:val="120"/>
                                  <w:szCs w:val="120"/>
                                </w:rPr>
                                <w:t>ORIGINAL</w:t>
                              </w:r>
                            </w:p>
                          </w:txbxContent>
                        </wps:txbx>
                        <wps:bodyPr wrap="square" numCol="1" fromWordArt="1">
                          <a:prstTxWarp prst="textPlain">
                            <a:avLst>
                              <a:gd name="adj" fmla="val 50000"/>
                            </a:avLst>
                          </a:prstTxWarp>
                          <a:spAutoFit/>
                        </wps:bodyPr>
                      </wps:wsp>
                    </wpg:wgp>
                  </wpc:wp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2DE3959" id="Zeichenbereich 10" o:spid="_x0000_s1026" editas="canvas" style="position:absolute;margin-left:0;margin-top:0;width:453.6pt;height:528.65pt;z-index:-251662336;mso-position-horizontal:center;mso-position-horizontal-relative:page;mso-position-vertical:center;mso-position-vertical-relative:page" coordsize="57607,671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7" type="#_x0000_t75" style="position:absolute;width:57607;height:67138;visibility:visible;mso-wrap-style:square">
                <v:fill o:detectmouseclick="t"/>
                <v:path o:connecttype="none"/>
              </v:shape>
              <v:group id="RubiconCorrNoOriginal_13" o:spid="_x0000_s1028" style="position:absolute;left:1200;top:18378;width:55199;height:24332;rotation:-45" coordorigin="1606,6586" coordsize="8693,3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RubiconCorrNoOriginal_14" o:spid="_x0000_s1029" type="#_x0000_t202" alt="[Correspondence.Watermark.NoOriginal]" style="position:absolute;left:3761;top:6586;width:4383;height:2018;visibility:hidden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" filled="f" stroked="f">
                  <v:stroke joinstyle="round"/>
                  <o:lock v:ext="edit" shapetype="t"/>
                  <v:textbox style="mso-fit-shape-to-text:t">
                    <w:txbxContent>
                      <w:p w14:paraId="6933F323" w14:textId="77777777" w:rsidR="008362EB" w:rsidRPr="00A6419D" w:rsidRDefault="008362EB" w:rsidP="00847BDC">
                        <w:pPr>
                          <w:pStyle w:val="StandardWeb"/>
                          <w:jc w:val="center"/>
                        </w:pPr>
                        <w:r w:rsidRPr="00A6419D">
                          <w:rPr>
                            <w:rFonts w:ascii="Arial Black" w:hAnsi="Arial Black"/>
                            <w:color w:val="C0C0C0"/>
                            <w:sz w:val="120"/>
                            <w:szCs w:val="120"/>
                          </w:rPr>
                          <w:t>KEIN</w:t>
                        </w:r>
                      </w:p>
                    </w:txbxContent>
                  </v:textbox>
                </v:shape>
                <v:shape id="RubiconCorrNoOriginal_15" o:spid="_x0000_s1030" type="#_x0000_t202" alt="[Correspondence.Watermark.NoOriginal]" style="position:absolute;left:1606;top:8412;width:8693;height:2006;visibility:hidden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" filled="f" stroked="f">
                  <v:stroke joinstyle="round"/>
                  <o:lock v:ext="edit" aspectratio="t" shapetype="t"/>
                  <v:textbox style="mso-fit-shape-to-text:t">
                    <w:txbxContent>
                      <w:p w14:paraId="661E8696" w14:textId="77777777" w:rsidR="008362EB" w:rsidRPr="00A6419D" w:rsidRDefault="008362EB" w:rsidP="00847BDC">
                        <w:pPr>
                          <w:pStyle w:val="StandardWeb"/>
                          <w:jc w:val="center"/>
                        </w:pPr>
                        <w:r w:rsidRPr="00A6419D">
                          <w:rPr>
                            <w:rFonts w:ascii="Arial Black" w:hAnsi="Arial Black"/>
                            <w:color w:val="C0C0C0"/>
                            <w:sz w:val="120"/>
                            <w:szCs w:val="120"/>
                          </w:rPr>
                          <w:t>ORIGINAL</w:t>
                        </w:r>
                      </w:p>
                    </w:txbxContent>
                  </v:textbox>
                </v:shape>
              </v:group>
              <w10:wrap anchorx="page" anchory="page"/>
            </v:group>
          </w:pict>
        </mc:Fallback>
      </mc:AlternateContent>
    </w:r>
    <w:r w:rsidRPr="00A6419D">
      <w:rPr>
        <w:lang w:eastAsia="de-CH"/>
      </w:rPr>
      <mc:AlternateContent>
        <mc:Choice Requires="wps">
          <w:drawing>
            <wp:anchor distT="0" distB="0" distL="114300" distR="114300" simplePos="0" relativeHeight="251655168" behindDoc="1" locked="0" layoutInCell="0" allowOverlap="1" wp14:anchorId="6E6ED8D8" wp14:editId="2D81C2E4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6077585" cy="1657350"/>
              <wp:effectExtent l="0" t="1905000" r="0" b="1495425"/>
              <wp:wrapNone/>
              <wp:docPr id="53" name="Textfeld 53" descr="[Correspondence.Watermark.Draft]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6077585" cy="165735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8A50D85" w14:textId="77777777" w:rsidR="008362EB" w:rsidRPr="00A6419D" w:rsidRDefault="008362EB" w:rsidP="00847BDC">
                          <w:pPr>
                            <w:pStyle w:val="StandardWeb"/>
                            <w:jc w:val="center"/>
                          </w:pPr>
                          <w:r w:rsidRPr="00A6419D">
                            <w:rPr>
                              <w:rFonts w:ascii="Arial Black" w:hAnsi="Arial Black"/>
                              <w:color w:val="C0C0C0"/>
                              <w:sz w:val="120"/>
                              <w:szCs w:val="120"/>
                            </w:rPr>
                            <w:t>ENTWURF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E6ED8D8" id="Textfeld 53" o:spid="_x0000_s1031" type="#_x0000_t202" alt="[Correspondence.Watermark.Draft]" style="position:absolute;margin-left:0;margin-top:0;width:478.55pt;height:130.5pt;rotation:-45;z-index:-251661312;visibility:hidden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" o:allowincell="f" filled="f" stroked="f">
              <v:stroke joinstyle="round"/>
              <o:lock v:ext="edit" shapetype="t"/>
              <v:textbox style="mso-fit-shape-to-text:t">
                <w:txbxContent>
                  <w:p w14:paraId="68A50D85" w14:textId="77777777" w:rsidR="008362EB" w:rsidRPr="00A6419D" w:rsidRDefault="008362EB" w:rsidP="00847BDC">
                    <w:pPr>
                      <w:pStyle w:val="StandardWeb"/>
                      <w:jc w:val="center"/>
                    </w:pPr>
                    <w:r w:rsidRPr="00A6419D">
                      <w:rPr>
                        <w:rFonts w:ascii="Arial Black" w:hAnsi="Arial Black"/>
                        <w:color w:val="C0C0C0"/>
                        <w:sz w:val="120"/>
                        <w:szCs w:val="120"/>
                      </w:rPr>
                      <w:t>ENTWURF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A6419D">
      <w:rPr>
        <w:lang w:eastAsia="de-CH"/>
      </w:rPr>
      <mc:AlternateContent>
        <mc:Choice Requires="wps">
          <w:drawing>
            <wp:anchor distT="0" distB="0" distL="114300" distR="114300" simplePos="0" relativeHeight="251656192" behindDoc="1" locked="0" layoutInCell="0" allowOverlap="1" wp14:anchorId="661E785F" wp14:editId="39FCC2A8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209540" cy="2232660"/>
              <wp:effectExtent l="0" t="1495425" r="0" b="948690"/>
              <wp:wrapNone/>
              <wp:docPr id="52" name="Textfeld 52" descr="[Correspondence.Watermark.Copy]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5209540" cy="223266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F229A4" w14:textId="77777777" w:rsidR="008362EB" w:rsidRPr="00A6419D" w:rsidRDefault="008362EB" w:rsidP="00847BDC">
                          <w:pPr>
                            <w:pStyle w:val="StandardWeb"/>
                            <w:jc w:val="center"/>
                          </w:pPr>
                          <w:r w:rsidRPr="00A6419D">
                            <w:rPr>
                              <w:rFonts w:ascii="Arial Black" w:hAnsi="Arial Black"/>
                              <w:color w:val="C0C0C0"/>
                              <w:sz w:val="160"/>
                              <w:szCs w:val="160"/>
                            </w:rPr>
                            <w:t>KOPIE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61E785F" id="Textfeld 52" o:spid="_x0000_s1032" type="#_x0000_t202" alt="[Correspondence.Watermark.Copy]" style="position:absolute;margin-left:0;margin-top:0;width:410.2pt;height:175.8pt;rotation:-45;z-index:-251660288;visibility:hidden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" o:allowincell="f" filled="f" stroked="f">
              <v:stroke joinstyle="round"/>
              <o:lock v:ext="edit" shapetype="t"/>
              <v:textbox style="mso-fit-shape-to-text:t">
                <w:txbxContent>
                  <w:p w14:paraId="0DF229A4" w14:textId="77777777" w:rsidR="008362EB" w:rsidRPr="00A6419D" w:rsidRDefault="008362EB" w:rsidP="00847BDC">
                    <w:pPr>
                      <w:pStyle w:val="StandardWeb"/>
                      <w:jc w:val="center"/>
                    </w:pPr>
                    <w:r w:rsidRPr="00A6419D">
                      <w:rPr>
                        <w:rFonts w:ascii="Arial Black" w:hAnsi="Arial Black"/>
                        <w:color w:val="C0C0C0"/>
                        <w:sz w:val="160"/>
                        <w:szCs w:val="160"/>
                      </w:rPr>
                      <w:t>KOPIE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A6419D">
      <w:rPr>
        <w:lang w:eastAsia="de-CH"/>
      </w:rPr>
      <mc:AlternateContent>
        <mc:Choice Requires="wps">
          <w:drawing>
            <wp:anchor distT="0" distB="0" distL="114300" distR="114300" simplePos="0" relativeHeight="251657216" behindDoc="1" locked="0" layoutInCell="0" allowOverlap="1" wp14:anchorId="30C48152" wp14:editId="7DA1FBE7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982335" cy="1631315"/>
              <wp:effectExtent l="0" t="1914525" r="0" b="1521460"/>
              <wp:wrapNone/>
              <wp:docPr id="51" name="Textfeld 51" descr="[Correspondence.Watermark.Archive]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5982335" cy="1631315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1D2924" w14:textId="77777777" w:rsidR="008362EB" w:rsidRPr="00A6419D" w:rsidRDefault="008362EB" w:rsidP="00847BDC">
                          <w:pPr>
                            <w:pStyle w:val="StandardWeb"/>
                            <w:jc w:val="center"/>
                          </w:pPr>
                          <w:r w:rsidRPr="00A6419D">
                            <w:rPr>
                              <w:rFonts w:ascii="Arial Black" w:hAnsi="Arial Black"/>
                              <w:color w:val="C0C0C0"/>
                              <w:sz w:val="120"/>
                              <w:szCs w:val="120"/>
                            </w:rPr>
                            <w:t>ARCHIV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C48152" id="Textfeld 51" o:spid="_x0000_s1033" type="#_x0000_t202" alt="[Correspondence.Watermark.Archive]" style="position:absolute;margin-left:0;margin-top:0;width:471.05pt;height:128.45pt;rotation:-45;z-index:-251659264;visibility:hidden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" o:allowincell="f" filled="f" stroked="f">
              <v:stroke joinstyle="round"/>
              <o:lock v:ext="edit" shapetype="t"/>
              <v:textbox style="mso-fit-shape-to-text:t">
                <w:txbxContent>
                  <w:p w14:paraId="551D2924" w14:textId="77777777" w:rsidR="008362EB" w:rsidRPr="00A6419D" w:rsidRDefault="008362EB" w:rsidP="00847BDC">
                    <w:pPr>
                      <w:pStyle w:val="StandardWeb"/>
                      <w:jc w:val="center"/>
                    </w:pPr>
                    <w:r w:rsidRPr="00A6419D">
                      <w:rPr>
                        <w:rFonts w:ascii="Arial Black" w:hAnsi="Arial Black"/>
                        <w:color w:val="C0C0C0"/>
                        <w:sz w:val="120"/>
                        <w:szCs w:val="120"/>
                      </w:rPr>
                      <w:t>ARCHIV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119CF" w14:textId="77777777" w:rsidR="008362EB" w:rsidRPr="00A6419D" w:rsidRDefault="00376B6A">
    <w:r w:rsidRPr="00A6419D">
      <w:rPr>
        <w:sz w:val="24"/>
        <w:szCs w:val="24"/>
        <w:lang w:eastAsia="de-CH"/>
      </w:rPr>
      <w:drawing>
        <wp:anchor distT="0" distB="0" distL="114300" distR="114300" simplePos="0" relativeHeight="251653120" behindDoc="0" locked="0" layoutInCell="1" allowOverlap="1" wp14:anchorId="4A49DA4F" wp14:editId="0E48D940">
          <wp:simplePos x="0" y="0"/>
          <wp:positionH relativeFrom="margin">
            <wp:posOffset>4939665</wp:posOffset>
          </wp:positionH>
          <wp:positionV relativeFrom="topMargin">
            <wp:posOffset>446405</wp:posOffset>
          </wp:positionV>
          <wp:extent cx="1436400" cy="327600"/>
          <wp:effectExtent l="0" t="0" r="0" b="0"/>
          <wp:wrapNone/>
          <wp:docPr id="78" name="Grafik 14" descr="Logo RUAG&#10;[Correspondence.PrePrinted]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RUAG_Logo_Schrift_Zeichen_rgb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225" t="24789" r="9225" b="24789"/>
                  <a:stretch/>
                </pic:blipFill>
                <pic:spPr bwMode="auto">
                  <a:xfrm>
                    <a:off x="0" y="0"/>
                    <a:ext cx="1436400" cy="3276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6E7FE28" w14:textId="77777777" w:rsidR="00BE16FF" w:rsidRPr="00A6419D" w:rsidRDefault="00BE16FF">
    <w:pPr>
      <w:rPr>
        <w:sz w:val="24"/>
        <w:szCs w:val="24"/>
      </w:rPr>
    </w:pPr>
  </w:p>
  <w:p w14:paraId="7D0E03D8" w14:textId="77777777" w:rsidR="008362EB" w:rsidRPr="00A6419D" w:rsidRDefault="008362EB">
    <w:pPr>
      <w:rPr>
        <w:sz w:val="24"/>
        <w:szCs w:val="24"/>
      </w:rPr>
    </w:pPr>
    <w:r w:rsidRPr="00A6419D">
      <w:rPr>
        <w:sz w:val="24"/>
        <w:szCs w:val="24"/>
        <w:lang w:eastAsia="de-CH"/>
      </w:rPr>
      <mc:AlternateContent>
        <mc:Choice Requires="wps">
          <w:drawing>
            <wp:anchor distT="0" distB="0" distL="114300" distR="114300" simplePos="0" relativeHeight="251659264" behindDoc="1" locked="0" layoutInCell="0" allowOverlap="1" wp14:anchorId="1BC329D8" wp14:editId="292902C9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6077585" cy="1657350"/>
              <wp:effectExtent l="0" t="1905000" r="0" b="1495425"/>
              <wp:wrapNone/>
              <wp:docPr id="46" name="Textfeld 46" descr="[Correspondence.Watermark.Draft]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6077585" cy="165735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6AC64F" w14:textId="77777777" w:rsidR="008362EB" w:rsidRPr="00A6419D" w:rsidRDefault="008362EB" w:rsidP="00847BDC">
                          <w:pPr>
                            <w:pStyle w:val="StandardWeb"/>
                            <w:jc w:val="center"/>
                          </w:pPr>
                          <w:r w:rsidRPr="00A6419D">
                            <w:rPr>
                              <w:rFonts w:ascii="Arial Black" w:hAnsi="Arial Black"/>
                              <w:color w:val="C0C0C0"/>
                              <w:sz w:val="120"/>
                              <w:szCs w:val="120"/>
                            </w:rPr>
                            <w:t>ENTWURF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BC329D8" id="_x0000_t202" coordsize="21600,21600" o:spt="202" path="m,l,21600r21600,l21600,xe">
              <v:stroke joinstyle="miter"/>
              <v:path gradientshapeok="t" o:connecttype="rect"/>
            </v:shapetype>
            <v:shape id="Textfeld 46" o:spid="_x0000_s1034" type="#_x0000_t202" alt="[Correspondence.Watermark.Draft]" style="position:absolute;margin-left:0;margin-top:0;width:478.55pt;height:130.5pt;rotation:-45;z-index:-251657216;visibility:hidden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" o:allowincell="f" filled="f" stroked="f">
              <v:stroke joinstyle="round"/>
              <o:lock v:ext="edit" shapetype="t"/>
              <v:textbox style="mso-fit-shape-to-text:t">
                <w:txbxContent>
                  <w:p w14:paraId="1A6AC64F" w14:textId="77777777" w:rsidR="008362EB" w:rsidRPr="00A6419D" w:rsidRDefault="008362EB" w:rsidP="00847BDC">
                    <w:pPr>
                      <w:pStyle w:val="StandardWeb"/>
                      <w:jc w:val="center"/>
                    </w:pPr>
                    <w:r w:rsidRPr="00A6419D">
                      <w:rPr>
                        <w:rFonts w:ascii="Arial Black" w:hAnsi="Arial Black"/>
                        <w:color w:val="C0C0C0"/>
                        <w:sz w:val="120"/>
                        <w:szCs w:val="120"/>
                      </w:rPr>
                      <w:t>ENTWURF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A6419D">
      <w:rPr>
        <w:sz w:val="24"/>
        <w:szCs w:val="24"/>
        <w:lang w:eastAsia="de-CH"/>
      </w:rPr>
      <mc:AlternateContent>
        <mc:Choice Requires="wps">
          <w:drawing>
            <wp:anchor distT="0" distB="0" distL="114300" distR="114300" simplePos="0" relativeHeight="251660288" behindDoc="1" locked="0" layoutInCell="0" allowOverlap="1" wp14:anchorId="255C9F28" wp14:editId="6D52759B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209540" cy="2232660"/>
              <wp:effectExtent l="0" t="1495425" r="0" b="948690"/>
              <wp:wrapNone/>
              <wp:docPr id="45" name="Textfeld 45" descr="[Correspondence.Watermark.Copy]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5209540" cy="223266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700DF8A" w14:textId="77777777" w:rsidR="008362EB" w:rsidRPr="00A6419D" w:rsidRDefault="008362EB" w:rsidP="00847BDC">
                          <w:pPr>
                            <w:pStyle w:val="StandardWeb"/>
                            <w:jc w:val="center"/>
                          </w:pPr>
                          <w:r w:rsidRPr="00A6419D">
                            <w:rPr>
                              <w:rFonts w:ascii="Arial Black" w:hAnsi="Arial Black"/>
                              <w:color w:val="C0C0C0"/>
                              <w:sz w:val="160"/>
                              <w:szCs w:val="160"/>
                            </w:rPr>
                            <w:t>KOPIE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55C9F28" id="Textfeld 45" o:spid="_x0000_s1035" type="#_x0000_t202" alt="[Correspondence.Watermark.Copy]" style="position:absolute;margin-left:0;margin-top:0;width:410.2pt;height:175.8pt;rotation:-45;z-index:-251656192;visibility:hidden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" o:allowincell="f" filled="f" stroked="f">
              <v:stroke joinstyle="round"/>
              <o:lock v:ext="edit" shapetype="t"/>
              <v:textbox style="mso-fit-shape-to-text:t">
                <w:txbxContent>
                  <w:p w14:paraId="6700DF8A" w14:textId="77777777" w:rsidR="008362EB" w:rsidRPr="00A6419D" w:rsidRDefault="008362EB" w:rsidP="00847BDC">
                    <w:pPr>
                      <w:pStyle w:val="StandardWeb"/>
                      <w:jc w:val="center"/>
                    </w:pPr>
                    <w:r w:rsidRPr="00A6419D">
                      <w:rPr>
                        <w:rFonts w:ascii="Arial Black" w:hAnsi="Arial Black"/>
                        <w:color w:val="C0C0C0"/>
                        <w:sz w:val="160"/>
                        <w:szCs w:val="160"/>
                      </w:rPr>
                      <w:t>KOPIE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A6419D">
      <w:rPr>
        <w:sz w:val="24"/>
        <w:szCs w:val="24"/>
        <w:lang w:eastAsia="de-CH"/>
      </w:rPr>
      <mc:AlternateContent>
        <mc:Choice Requires="wps">
          <w:drawing>
            <wp:anchor distT="0" distB="0" distL="114300" distR="114300" simplePos="0" relativeHeight="251661312" behindDoc="1" locked="0" layoutInCell="0" allowOverlap="1" wp14:anchorId="0F769E5E" wp14:editId="54A634B8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982335" cy="1631315"/>
              <wp:effectExtent l="0" t="1914525" r="0" b="1521460"/>
              <wp:wrapNone/>
              <wp:docPr id="44" name="Textfeld 44" descr="[Correspondence.Watermark.Archive]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5982335" cy="1631315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D5CBF2" w14:textId="77777777" w:rsidR="008362EB" w:rsidRPr="00A6419D" w:rsidRDefault="008362EB" w:rsidP="00847BDC">
                          <w:pPr>
                            <w:pStyle w:val="StandardWeb"/>
                            <w:jc w:val="center"/>
                          </w:pPr>
                          <w:r w:rsidRPr="00A6419D">
                            <w:rPr>
                              <w:rFonts w:ascii="Arial Black" w:hAnsi="Arial Black"/>
                              <w:color w:val="C0C0C0"/>
                              <w:sz w:val="120"/>
                              <w:szCs w:val="120"/>
                            </w:rPr>
                            <w:t>ARCHIV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F769E5E" id="Textfeld 44" o:spid="_x0000_s1036" type="#_x0000_t202" alt="[Correspondence.Watermark.Archive]" style="position:absolute;margin-left:0;margin-top:0;width:471.05pt;height:128.45pt;rotation:-45;z-index:-251655168;visibility:hidden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" o:allowincell="f" filled="f" stroked="f">
              <v:stroke joinstyle="round"/>
              <o:lock v:ext="edit" shapetype="t"/>
              <v:textbox style="mso-fit-shape-to-text:t">
                <w:txbxContent>
                  <w:p w14:paraId="57D5CBF2" w14:textId="77777777" w:rsidR="008362EB" w:rsidRPr="00A6419D" w:rsidRDefault="008362EB" w:rsidP="00847BDC">
                    <w:pPr>
                      <w:pStyle w:val="StandardWeb"/>
                      <w:jc w:val="center"/>
                    </w:pPr>
                    <w:r w:rsidRPr="00A6419D">
                      <w:rPr>
                        <w:rFonts w:ascii="Arial Black" w:hAnsi="Arial Black"/>
                        <w:color w:val="C0C0C0"/>
                        <w:sz w:val="120"/>
                        <w:szCs w:val="120"/>
                      </w:rPr>
                      <w:t>ARCHIV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B11D1" w14:textId="71348D0D" w:rsidR="008362EB" w:rsidRPr="00A6419D" w:rsidRDefault="000E0C12" w:rsidP="000C4869">
    <w:pPr>
      <w:tabs>
        <w:tab w:val="left" w:pos="8626"/>
      </w:tabs>
    </w:pPr>
    <w:r w:rsidRPr="00A6419D">
      <mc:AlternateContent>
        <mc:Choice Requires="wps">
          <w:drawing>
            <wp:anchor distT="0" distB="0" distL="114300" distR="114300" simplePos="0" relativeHeight="251675648" behindDoc="0" locked="0" layoutInCell="1" allowOverlap="1" wp14:anchorId="73C67783" wp14:editId="5BE01FC6">
              <wp:simplePos x="0" y="0"/>
              <wp:positionH relativeFrom="page">
                <wp:posOffset>638175</wp:posOffset>
              </wp:positionH>
              <wp:positionV relativeFrom="paragraph">
                <wp:posOffset>482600</wp:posOffset>
              </wp:positionV>
              <wp:extent cx="5467350" cy="887095"/>
              <wp:effectExtent l="0" t="0" r="0" b="0"/>
              <wp:wrapNone/>
              <wp:docPr id="30" name="Text Box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67350" cy="887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8781062" w14:textId="2B4ADC1E" w:rsidR="00D13602" w:rsidRPr="00A6419D" w:rsidRDefault="00FC3E39" w:rsidP="00B37425">
                          <w:pPr>
                            <w:rPr>
                              <w:color w:val="FFFFFF" w:themeColor="background1"/>
                              <w:sz w:val="48"/>
                              <w:szCs w:val="48"/>
                            </w:rPr>
                          </w:pPr>
                          <w:r w:rsidRPr="00A6419D">
                            <w:rPr>
                              <w:color w:val="FFFFFF" w:themeColor="background1"/>
                              <w:sz w:val="48"/>
                              <w:szCs w:val="48"/>
                            </w:rPr>
                            <w:t>Platform Architecture to Engineering Delivery Model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3C67783" id="_x0000_t202" coordsize="21600,21600" o:spt="202" path="m,l,21600r21600,l21600,xe">
              <v:stroke joinstyle="miter"/>
              <v:path gradientshapeok="t" o:connecttype="rect"/>
            </v:shapetype>
            <v:shape id="Text Box 30" o:spid="_x0000_s1037" type="#_x0000_t202" style="position:absolute;margin-left:50.25pt;margin-top:38pt;width:430.5pt;height:69.85p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" filled="f" stroked="f" strokeweight=".5pt">
              <v:textbox>
                <w:txbxContent>
                  <w:p w14:paraId="08781062" w14:textId="2B4ADC1E" w:rsidR="00D13602" w:rsidRPr="00A6419D" w:rsidRDefault="00FC3E39" w:rsidP="00B37425">
                    <w:pPr>
                      <w:rPr>
                        <w:color w:val="FFFFFF" w:themeColor="background1"/>
                        <w:sz w:val="48"/>
                        <w:szCs w:val="48"/>
                      </w:rPr>
                    </w:pPr>
                    <w:r w:rsidRPr="00A6419D">
                      <w:rPr>
                        <w:color w:val="FFFFFF" w:themeColor="background1"/>
                        <w:sz w:val="48"/>
                        <w:szCs w:val="48"/>
                      </w:rPr>
                      <w:t>Platform Architecture to Engineering Delivery Model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Pr="00A6419D">
      <mc:AlternateContent>
        <mc:Choice Requires="wps">
          <w:drawing>
            <wp:anchor distT="0" distB="0" distL="114300" distR="114300" simplePos="0" relativeHeight="251695104" behindDoc="0" locked="0" layoutInCell="1" allowOverlap="1" wp14:anchorId="001951D9" wp14:editId="44A57C51">
              <wp:simplePos x="0" y="0"/>
              <wp:positionH relativeFrom="margin">
                <wp:align>left</wp:align>
              </wp:positionH>
              <wp:positionV relativeFrom="paragraph">
                <wp:posOffset>1298575</wp:posOffset>
              </wp:positionV>
              <wp:extent cx="4694830" cy="327547"/>
              <wp:effectExtent l="0" t="0" r="0" b="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94830" cy="327547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1785907" w14:textId="267B4BD5" w:rsidR="00B37425" w:rsidRPr="00A6419D" w:rsidRDefault="00B37425" w:rsidP="00B37425">
                          <w:p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 w:rsidRPr="00A6419D"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t xml:space="preserve">Version </w:t>
                          </w:r>
                          <w:r w:rsidR="000C1052" w:rsidRPr="00A6419D"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t>V</w:t>
                          </w:r>
                          <w:r w:rsidR="000E0C12" w:rsidRPr="00A6419D"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t>1</w:t>
                          </w:r>
                          <w:r w:rsidR="000C1052" w:rsidRPr="00A6419D"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t>.</w:t>
                          </w:r>
                          <w:r w:rsidR="000E0C12" w:rsidRPr="00A6419D"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t>1</w:t>
                          </w:r>
                          <w:r w:rsidRPr="00A6419D"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t xml:space="preserve"> vom </w:t>
                          </w:r>
                          <w:r w:rsidR="000E0C12" w:rsidRPr="00A6419D"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t>13.03.2026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1951D9" id="Text Box 4" o:spid="_x0000_s1038" type="#_x0000_t202" style="position:absolute;margin-left:0;margin-top:102.25pt;width:369.65pt;height:25.8pt;z-index:2516951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" filled="f" stroked="f" strokeweight=".5pt">
              <v:textbox>
                <w:txbxContent>
                  <w:p w14:paraId="41785907" w14:textId="267B4BD5" w:rsidR="00B37425" w:rsidRPr="00A6419D" w:rsidRDefault="00B37425" w:rsidP="00B37425">
                    <w:pPr>
                      <w:rPr>
                        <w:color w:val="FFFFFF" w:themeColor="background1"/>
                        <w:sz w:val="24"/>
                        <w:szCs w:val="24"/>
                      </w:rPr>
                    </w:pPr>
                    <w:r w:rsidRPr="00A6419D">
                      <w:rPr>
                        <w:color w:val="FFFFFF" w:themeColor="background1"/>
                        <w:sz w:val="24"/>
                        <w:szCs w:val="24"/>
                      </w:rPr>
                      <w:t xml:space="preserve">Version </w:t>
                    </w:r>
                    <w:r w:rsidR="000C1052" w:rsidRPr="00A6419D">
                      <w:rPr>
                        <w:color w:val="FFFFFF" w:themeColor="background1"/>
                        <w:sz w:val="24"/>
                        <w:szCs w:val="24"/>
                      </w:rPr>
                      <w:t>V</w:t>
                    </w:r>
                    <w:r w:rsidR="000E0C12" w:rsidRPr="00A6419D">
                      <w:rPr>
                        <w:color w:val="FFFFFF" w:themeColor="background1"/>
                        <w:sz w:val="24"/>
                        <w:szCs w:val="24"/>
                      </w:rPr>
                      <w:t>1</w:t>
                    </w:r>
                    <w:r w:rsidR="000C1052" w:rsidRPr="00A6419D">
                      <w:rPr>
                        <w:color w:val="FFFFFF" w:themeColor="background1"/>
                        <w:sz w:val="24"/>
                        <w:szCs w:val="24"/>
                      </w:rPr>
                      <w:t>.</w:t>
                    </w:r>
                    <w:r w:rsidR="000E0C12" w:rsidRPr="00A6419D">
                      <w:rPr>
                        <w:color w:val="FFFFFF" w:themeColor="background1"/>
                        <w:sz w:val="24"/>
                        <w:szCs w:val="24"/>
                      </w:rPr>
                      <w:t>1</w:t>
                    </w:r>
                    <w:r w:rsidRPr="00A6419D">
                      <w:rPr>
                        <w:color w:val="FFFFFF" w:themeColor="background1"/>
                        <w:sz w:val="24"/>
                        <w:szCs w:val="24"/>
                      </w:rPr>
                      <w:t xml:space="preserve"> vom </w:t>
                    </w:r>
                    <w:r w:rsidR="000E0C12" w:rsidRPr="00A6419D">
                      <w:rPr>
                        <w:color w:val="FFFFFF" w:themeColor="background1"/>
                        <w:sz w:val="24"/>
                        <w:szCs w:val="24"/>
                      </w:rPr>
                      <w:t>13.03.2026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DC36A4" w:rsidRPr="00A6419D">
      <w:rPr>
        <w:rFonts w:cs="Arial"/>
        <w:b/>
        <w:i/>
        <w:sz w:val="44"/>
        <w:szCs w:val="44"/>
      </w:rPr>
      <w:drawing>
        <wp:anchor distT="0" distB="0" distL="114300" distR="114300" simplePos="0" relativeHeight="251649023" behindDoc="0" locked="0" layoutInCell="1" allowOverlap="1" wp14:anchorId="07415602" wp14:editId="0E652A62">
          <wp:simplePos x="0" y="0"/>
          <wp:positionH relativeFrom="page">
            <wp:align>left</wp:align>
          </wp:positionH>
          <wp:positionV relativeFrom="paragraph">
            <wp:posOffset>-861060</wp:posOffset>
          </wp:positionV>
          <wp:extent cx="7559675" cy="11212830"/>
          <wp:effectExtent l="0" t="0" r="3175" b="7620"/>
          <wp:wrapNone/>
          <wp:docPr id="79" name="Picture 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" name="Picture 7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59675" cy="112128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62EB" w:rsidRPr="00A6419D">
      <w:rPr>
        <w:lang w:eastAsia="de-CH"/>
      </w:rPr>
      <w:drawing>
        <wp:anchor distT="0" distB="0" distL="114300" distR="114300" simplePos="0" relativeHeight="251650048" behindDoc="0" locked="0" layoutInCell="1" allowOverlap="1" wp14:anchorId="62B4CE31" wp14:editId="4D572024">
          <wp:simplePos x="0" y="0"/>
          <wp:positionH relativeFrom="page">
            <wp:posOffset>8008620</wp:posOffset>
          </wp:positionH>
          <wp:positionV relativeFrom="page">
            <wp:posOffset>431800</wp:posOffset>
          </wp:positionV>
          <wp:extent cx="1893600" cy="432000"/>
          <wp:effectExtent l="0" t="0" r="0" b="6350"/>
          <wp:wrapNone/>
          <wp:docPr id="80" name="Grafik 18" descr="Logo RUAG&#10;[Correspondence.PrePrinted]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RUAG_Logo_Schrift_Zeichen_rgb.jpg"/>
                  <pic:cNvPicPr/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225" t="24789" r="9225" b="24789"/>
                  <a:stretch/>
                </pic:blipFill>
                <pic:spPr bwMode="auto">
                  <a:xfrm>
                    <a:off x="0" y="0"/>
                    <a:ext cx="1893600" cy="432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362EB" w:rsidRPr="00A6419D">
      <w:rPr>
        <w:lang w:eastAsia="de-CH"/>
      </w:rPr>
      <mc:AlternateContent>
        <mc:Choice Requires="wpc">
          <w:drawing>
            <wp:anchor distT="0" distB="0" distL="114300" distR="114300" simplePos="0" relativeHeight="251662336" behindDoc="1" locked="0" layoutInCell="1" allowOverlap="1" wp14:anchorId="2278E5F6" wp14:editId="131AE2E4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760720" cy="6713855"/>
              <wp:effectExtent l="0" t="0" r="0" b="0"/>
              <wp:wrapNone/>
              <wp:docPr id="81" name="Zeichenbereich 2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noFill/>
                    </wpc:bg>
                    <wpc:whole/>
                    <wpg:wgp>
                      <wpg:cNvPr id="40" name="RubiconCorrNoOriginal_3"/>
                      <wpg:cNvGrpSpPr>
                        <a:grpSpLocks/>
                      </wpg:cNvGrpSpPr>
                      <wpg:grpSpPr bwMode="auto">
                        <a:xfrm rot="18900000">
                          <a:off x="120333" y="1838748"/>
                          <a:ext cx="5519255" cy="2324603"/>
                          <a:chOff x="1666" y="6612"/>
                          <a:chExt cx="8692" cy="3661"/>
                        </a:xfrm>
                      </wpg:grpSpPr>
                      <wps:wsp>
                        <wps:cNvPr id="41" name="RubiconCorrNoOriginal_4" descr="[Correspondence.Watermark.NoOriginal]" hidden="1"/>
                        <wps:cNvSpPr txBox="1">
                          <a:spLocks noChangeArrowheads="1" noChangeShapeType="1" noTextEdit="1"/>
                        </wps:cNvSpPr>
                        <wps:spPr bwMode="auto">
                          <a:xfrm>
                            <a:off x="3825" y="6612"/>
                            <a:ext cx="4382" cy="1836"/>
                          </a:xfrm>
                          <a:prstGeom prst="rect">
                            <a:avLst/>
                          </a:prstGeom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4DC6EB" w14:textId="77777777" w:rsidR="008362EB" w:rsidRPr="00A6419D" w:rsidRDefault="008362EB" w:rsidP="00847BDC">
                              <w:pPr>
                                <w:pStyle w:val="StandardWeb"/>
                                <w:jc w:val="center"/>
                              </w:pPr>
                              <w:r w:rsidRPr="00A6419D">
                                <w:rPr>
                                  <w:rFonts w:ascii="Arial Black" w:hAnsi="Arial Black"/>
                                  <w:color w:val="C0C0C0"/>
                                  <w:sz w:val="120"/>
                                  <w:szCs w:val="120"/>
                                </w:rPr>
                                <w:t>KEIN</w:t>
                              </w:r>
                            </w:p>
                          </w:txbxContent>
                        </wps:txbx>
                        <wps:bodyPr wrap="square" numCol="1" fromWordArt="1">
                          <a:prstTxWarp prst="textPlain">
                            <a:avLst>
                              <a:gd name="adj" fmla="val 50000"/>
                            </a:avLst>
                          </a:prstTxWarp>
                          <a:spAutoFit/>
                        </wps:bodyPr>
                      </wps:wsp>
                      <wps:wsp>
                        <wps:cNvPr id="42" name="RubiconCorrNoOriginal_5" descr="[Correspondence.Watermark.NoOriginal]" hidden="1"/>
                        <wps:cNvSpPr txBox="1">
                          <a:spLocks noChangeAspect="1" noChangeArrowheads="1" noChangeShapeType="1" noTextEdit="1"/>
                        </wps:cNvSpPr>
                        <wps:spPr bwMode="auto">
                          <a:xfrm>
                            <a:off x="1666" y="8437"/>
                            <a:ext cx="8692" cy="1836"/>
                          </a:xfrm>
                          <a:prstGeom prst="rect">
                            <a:avLst/>
                          </a:prstGeom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58AE6F" w14:textId="77777777" w:rsidR="008362EB" w:rsidRPr="00A6419D" w:rsidRDefault="008362EB" w:rsidP="00847BDC">
                              <w:pPr>
                                <w:pStyle w:val="StandardWeb"/>
                                <w:jc w:val="center"/>
                              </w:pPr>
                              <w:r w:rsidRPr="00A6419D">
                                <w:rPr>
                                  <w:rFonts w:ascii="Arial Black" w:hAnsi="Arial Black"/>
                                  <w:color w:val="C0C0C0"/>
                                  <w:sz w:val="120"/>
                                  <w:szCs w:val="120"/>
                                </w:rPr>
                                <w:t>ORIGINAL</w:t>
                              </w:r>
                            </w:p>
                          </w:txbxContent>
                        </wps:txbx>
                        <wps:bodyPr wrap="square" numCol="1" fromWordArt="1">
                          <a:prstTxWarp prst="textPlain">
                            <a:avLst>
                              <a:gd name="adj" fmla="val 50000"/>
                            </a:avLst>
                          </a:prstTxWarp>
                          <a:spAutoFit/>
                        </wps:bodyPr>
                      </wps:wsp>
                    </wpg:wgp>
                    <wps:wsp>
                      <wps:cNvPr id="3" name="Text Box 3"/>
                      <wps:cNvSpPr txBox="1"/>
                      <wps:spPr>
                        <a:xfrm>
                          <a:off x="2292350" y="2184400"/>
                          <a:ext cx="939800" cy="311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87B21F" w14:textId="77777777" w:rsidR="00441658" w:rsidRPr="00A6419D" w:rsidRDefault="00441658" w:rsidP="00441658">
                            <w:r w:rsidRPr="00A6419D">
                              <w:t>COMMAND  •  CONTROL  •  COMPUTERS  •  COMMUNICATIONS  •  CYBER  •  INTELLIGENCE</w:t>
                            </w:r>
                          </w:p>
                          <w:p w14:paraId="13C94A5F" w14:textId="77777777" w:rsidR="00441658" w:rsidRPr="00A6419D" w:rsidRDefault="0044165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c:wp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278E5F6" id="Zeichenbereich 21" o:spid="_x0000_s1039" editas="canvas" style="position:absolute;margin-left:0;margin-top:0;width:453.6pt;height:528.65pt;z-index:-251654144;mso-position-horizontal:center;mso-position-horizontal-relative:page;mso-position-vertical:center;mso-position-vertical-relative:page" coordsize="57607,671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40" type="#_x0000_t75" style="position:absolute;width:57607;height:67138;visibility:visible;mso-wrap-style:square">
                <v:fill o:detectmouseclick="t"/>
                <v:path o:connecttype="none"/>
              </v:shape>
              <v:group id="RubiconCorrNoOriginal_3" o:spid="_x0000_s1041" style="position:absolute;left:1203;top:18387;width:55192;height:23246;rotation:-45" coordorigin="1666,6612" coordsize="8692,36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">
                <v:shape id="RubiconCorrNoOriginal_4" o:spid="_x0000_s1042" type="#_x0000_t202" alt="[Correspondence.Watermark.NoOriginal]" style="position:absolute;left:3825;top:6612;width:4382;height:1836;visibility:hidden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" filled="f" stroked="f">
                  <v:stroke joinstyle="round"/>
                  <o:lock v:ext="edit" shapetype="t"/>
                  <v:textbox style="mso-fit-shape-to-text:t">
                    <w:txbxContent>
                      <w:p w14:paraId="294DC6EB" w14:textId="77777777" w:rsidR="008362EB" w:rsidRPr="00A6419D" w:rsidRDefault="008362EB" w:rsidP="00847BDC">
                        <w:pPr>
                          <w:pStyle w:val="StandardWeb"/>
                          <w:jc w:val="center"/>
                        </w:pPr>
                        <w:r w:rsidRPr="00A6419D">
                          <w:rPr>
                            <w:rFonts w:ascii="Arial Black" w:hAnsi="Arial Black"/>
                            <w:color w:val="C0C0C0"/>
                            <w:sz w:val="120"/>
                            <w:szCs w:val="120"/>
                          </w:rPr>
                          <w:t>KEIN</w:t>
                        </w:r>
                      </w:p>
                    </w:txbxContent>
                  </v:textbox>
                </v:shape>
                <v:shape id="RubiconCorrNoOriginal_5" o:spid="_x0000_s1043" type="#_x0000_t202" alt="[Correspondence.Watermark.NoOriginal]" style="position:absolute;left:1666;top:8437;width:8692;height:1836;visibility:hidden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" filled="f" stroked="f">
                  <v:stroke joinstyle="round"/>
                  <o:lock v:ext="edit" aspectratio="t" shapetype="t"/>
                  <v:textbox style="mso-fit-shape-to-text:t">
                    <w:txbxContent>
                      <w:p w14:paraId="2E58AE6F" w14:textId="77777777" w:rsidR="008362EB" w:rsidRPr="00A6419D" w:rsidRDefault="008362EB" w:rsidP="00847BDC">
                        <w:pPr>
                          <w:pStyle w:val="StandardWeb"/>
                          <w:jc w:val="center"/>
                        </w:pPr>
                        <w:r w:rsidRPr="00A6419D">
                          <w:rPr>
                            <w:rFonts w:ascii="Arial Black" w:hAnsi="Arial Black"/>
                            <w:color w:val="C0C0C0"/>
                            <w:sz w:val="120"/>
                            <w:szCs w:val="120"/>
                          </w:rPr>
                          <w:t>ORIGINAL</w:t>
                        </w:r>
                      </w:p>
                    </w:txbxContent>
                  </v:textbox>
                </v:shape>
              </v:group>
              <v:shape id="Text Box 3" o:spid="_x0000_s1044" type="#_x0000_t202" style="position:absolute;left:22923;top:21844;width:9398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" fillcolor="white [3201]" strokeweight=".5pt">
                <v:textbox>
                  <w:txbxContent>
                    <w:p w14:paraId="7F87B21F" w14:textId="77777777" w:rsidR="00441658" w:rsidRPr="00A6419D" w:rsidRDefault="00441658" w:rsidP="00441658">
                      <w:r w:rsidRPr="00A6419D">
                        <w:t>COMMAND  •  CONTROL  •  COMPUTERS  •  COMMUNICATIONS  •  CYBER  •  INTELLIGENCE</w:t>
                      </w:r>
                    </w:p>
                    <w:p w14:paraId="13C94A5F" w14:textId="77777777" w:rsidR="00441658" w:rsidRPr="00A6419D" w:rsidRDefault="00441658"/>
                  </w:txbxContent>
                </v:textbox>
              </v:shape>
              <w10:wrap anchorx="page" anchory="page"/>
            </v:group>
          </w:pict>
        </mc:Fallback>
      </mc:AlternateContent>
    </w:r>
    <w:r w:rsidR="008362EB" w:rsidRPr="00A6419D">
      <w:rPr>
        <w:lang w:eastAsia="de-CH"/>
      </w:rPr>
      <mc:AlternateContent>
        <mc:Choice Requires="wps">
          <w:drawing>
            <wp:anchor distT="0" distB="0" distL="114300" distR="114300" simplePos="0" relativeHeight="251663360" behindDoc="1" locked="0" layoutInCell="0" allowOverlap="1" wp14:anchorId="097EF41D" wp14:editId="6667A13F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6077585" cy="1657350"/>
              <wp:effectExtent l="0" t="1905000" r="0" b="1495425"/>
              <wp:wrapNone/>
              <wp:docPr id="39" name="Textfeld 39" descr="[Correspondence.Watermark.Draft]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6077585" cy="165735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A68B9D" w14:textId="77777777" w:rsidR="008362EB" w:rsidRPr="00A6419D" w:rsidRDefault="008362EB" w:rsidP="00847BDC">
                          <w:pPr>
                            <w:pStyle w:val="StandardWeb"/>
                            <w:jc w:val="center"/>
                          </w:pPr>
                          <w:r w:rsidRPr="00A6419D">
                            <w:rPr>
                              <w:rFonts w:ascii="Arial Black" w:hAnsi="Arial Black"/>
                              <w:color w:val="C0C0C0"/>
                              <w:sz w:val="120"/>
                              <w:szCs w:val="120"/>
                            </w:rPr>
                            <w:t>ENTWURF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7EF41D" id="Textfeld 39" o:spid="_x0000_s1045" type="#_x0000_t202" alt="[Correspondence.Watermark.Draft]" style="position:absolute;margin-left:0;margin-top:0;width:478.55pt;height:130.5pt;rotation:-45;z-index:-251653120;visibility:hidden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" o:allowincell="f" filled="f" stroked="f">
              <v:stroke joinstyle="round"/>
              <o:lock v:ext="edit" shapetype="t"/>
              <v:textbox style="mso-fit-shape-to-text:t">
                <w:txbxContent>
                  <w:p w14:paraId="50A68B9D" w14:textId="77777777" w:rsidR="008362EB" w:rsidRPr="00A6419D" w:rsidRDefault="008362EB" w:rsidP="00847BDC">
                    <w:pPr>
                      <w:pStyle w:val="StandardWeb"/>
                      <w:jc w:val="center"/>
                    </w:pPr>
                    <w:r w:rsidRPr="00A6419D">
                      <w:rPr>
                        <w:rFonts w:ascii="Arial Black" w:hAnsi="Arial Black"/>
                        <w:color w:val="C0C0C0"/>
                        <w:sz w:val="120"/>
                        <w:szCs w:val="120"/>
                      </w:rPr>
                      <w:t>ENTWURF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362EB" w:rsidRPr="00A6419D">
      <w:rPr>
        <w:lang w:eastAsia="de-CH"/>
      </w:rPr>
      <mc:AlternateContent>
        <mc:Choice Requires="wps">
          <w:drawing>
            <wp:anchor distT="0" distB="0" distL="114300" distR="114300" simplePos="0" relativeHeight="251664384" behindDoc="1" locked="0" layoutInCell="0" allowOverlap="1" wp14:anchorId="30A1EE3D" wp14:editId="4F3D79C5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209540" cy="2232660"/>
              <wp:effectExtent l="0" t="1495425" r="0" b="948690"/>
              <wp:wrapNone/>
              <wp:docPr id="38" name="Textfeld 38" descr="[Correspondence.Watermark.Copy]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5209540" cy="223266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99A2AF6" w14:textId="77777777" w:rsidR="008362EB" w:rsidRPr="00A6419D" w:rsidRDefault="008362EB" w:rsidP="00847BDC">
                          <w:pPr>
                            <w:pStyle w:val="StandardWeb"/>
                            <w:jc w:val="center"/>
                          </w:pPr>
                          <w:r w:rsidRPr="00A6419D">
                            <w:rPr>
                              <w:rFonts w:ascii="Arial Black" w:hAnsi="Arial Black"/>
                              <w:color w:val="C0C0C0"/>
                              <w:sz w:val="160"/>
                              <w:szCs w:val="160"/>
                            </w:rPr>
                            <w:t>KOPIE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A1EE3D" id="Textfeld 38" o:spid="_x0000_s1046" type="#_x0000_t202" alt="[Correspondence.Watermark.Copy]" style="position:absolute;margin-left:0;margin-top:0;width:410.2pt;height:175.8pt;rotation:-45;z-index:-251652096;visibility:hidden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" o:allowincell="f" filled="f" stroked="f">
              <v:stroke joinstyle="round"/>
              <o:lock v:ext="edit" shapetype="t"/>
              <v:textbox style="mso-fit-shape-to-text:t">
                <w:txbxContent>
                  <w:p w14:paraId="599A2AF6" w14:textId="77777777" w:rsidR="008362EB" w:rsidRPr="00A6419D" w:rsidRDefault="008362EB" w:rsidP="00847BDC">
                    <w:pPr>
                      <w:pStyle w:val="StandardWeb"/>
                      <w:jc w:val="center"/>
                    </w:pPr>
                    <w:r w:rsidRPr="00A6419D">
                      <w:rPr>
                        <w:rFonts w:ascii="Arial Black" w:hAnsi="Arial Black"/>
                        <w:color w:val="C0C0C0"/>
                        <w:sz w:val="160"/>
                        <w:szCs w:val="160"/>
                      </w:rPr>
                      <w:t>KOPIE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362EB" w:rsidRPr="00A6419D">
      <w:rPr>
        <w:lang w:eastAsia="de-CH"/>
      </w:rPr>
      <mc:AlternateContent>
        <mc:Choice Requires="wps">
          <w:drawing>
            <wp:anchor distT="0" distB="0" distL="114300" distR="114300" simplePos="0" relativeHeight="251665408" behindDoc="1" locked="0" layoutInCell="0" allowOverlap="1" wp14:anchorId="04754BB8" wp14:editId="22E67A75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982335" cy="1631315"/>
              <wp:effectExtent l="0" t="1914525" r="0" b="1521460"/>
              <wp:wrapNone/>
              <wp:docPr id="37" name="Textfeld 37" descr="[Correspondence.Watermark.Archive]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5982335" cy="1631315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C2B345" w14:textId="77777777" w:rsidR="008362EB" w:rsidRPr="00A6419D" w:rsidRDefault="008362EB" w:rsidP="00847BDC">
                          <w:pPr>
                            <w:pStyle w:val="StandardWeb"/>
                            <w:jc w:val="center"/>
                          </w:pPr>
                          <w:r w:rsidRPr="00A6419D">
                            <w:rPr>
                              <w:rFonts w:ascii="Arial Black" w:hAnsi="Arial Black"/>
                              <w:color w:val="C0C0C0"/>
                              <w:sz w:val="120"/>
                              <w:szCs w:val="120"/>
                            </w:rPr>
                            <w:t>ARCHIV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754BB8" id="Textfeld 37" o:spid="_x0000_s1047" type="#_x0000_t202" alt="[Correspondence.Watermark.Archive]" style="position:absolute;margin-left:0;margin-top:0;width:471.05pt;height:128.45pt;rotation:-45;z-index:-251651072;visibility:hidden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" o:allowincell="f" filled="f" stroked="f">
              <v:stroke joinstyle="round"/>
              <o:lock v:ext="edit" shapetype="t"/>
              <v:textbox style="mso-fit-shape-to-text:t">
                <w:txbxContent>
                  <w:p w14:paraId="5EC2B345" w14:textId="77777777" w:rsidR="008362EB" w:rsidRPr="00A6419D" w:rsidRDefault="008362EB" w:rsidP="00847BDC">
                    <w:pPr>
                      <w:pStyle w:val="StandardWeb"/>
                      <w:jc w:val="center"/>
                    </w:pPr>
                    <w:r w:rsidRPr="00A6419D">
                      <w:rPr>
                        <w:rFonts w:ascii="Arial Black" w:hAnsi="Arial Black"/>
                        <w:color w:val="C0C0C0"/>
                        <w:sz w:val="120"/>
                        <w:szCs w:val="120"/>
                      </w:rPr>
                      <w:t>ARCHIV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C4869" w:rsidRPr="00A6419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BACE14A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911E9A24"/>
    <w:lvl w:ilvl="0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752E7FC"/>
    <w:lvl w:ilvl="0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5DCE5F2"/>
    <w:lvl w:ilvl="0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8"/>
    <w:multiLevelType w:val="singleLevel"/>
    <w:tmpl w:val="C4F21F2A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03C67192"/>
    <w:multiLevelType w:val="hybridMultilevel"/>
    <w:tmpl w:val="85F0B92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1E4039"/>
    <w:multiLevelType w:val="hybridMultilevel"/>
    <w:tmpl w:val="1EB0B5CC"/>
    <w:lvl w:ilvl="0" w:tplc="08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4506D6F"/>
    <w:multiLevelType w:val="hybridMultilevel"/>
    <w:tmpl w:val="C7B059FE"/>
    <w:lvl w:ilvl="0" w:tplc="08070013">
      <w:start w:val="1"/>
      <w:numFmt w:val="upperRoman"/>
      <w:lvlText w:val="%1."/>
      <w:lvlJc w:val="righ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B11975"/>
    <w:multiLevelType w:val="hybridMultilevel"/>
    <w:tmpl w:val="9B6CF8F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BB3E45"/>
    <w:multiLevelType w:val="multilevel"/>
    <w:tmpl w:val="912A5D0C"/>
    <w:styleLink w:val="Strich"/>
    <w:lvl w:ilvl="0">
      <w:start w:val="1"/>
      <w:numFmt w:val="bullet"/>
      <w:pStyle w:val="Aufzhlungszeichen"/>
      <w:lvlText w:val=""/>
      <w:lvlJc w:val="left"/>
      <w:pPr>
        <w:ind w:left="284" w:hanging="284"/>
      </w:pPr>
      <w:rPr>
        <w:rFonts w:ascii="Symbol" w:hAnsi="Symbol" w:hint="default"/>
        <w:color w:val="auto"/>
      </w:rPr>
    </w:lvl>
    <w:lvl w:ilvl="1">
      <w:start w:val="1"/>
      <w:numFmt w:val="bullet"/>
      <w:lvlText w:val=""/>
      <w:lvlJc w:val="left"/>
      <w:pPr>
        <w:ind w:left="568" w:hanging="284"/>
      </w:pPr>
      <w:rPr>
        <w:rFonts w:ascii="Symbol" w:hAnsi="Symbol" w:hint="default"/>
        <w:color w:val="auto"/>
      </w:rPr>
    </w:lvl>
    <w:lvl w:ilvl="2">
      <w:start w:val="1"/>
      <w:numFmt w:val="bullet"/>
      <w:lvlText w:val=""/>
      <w:lvlJc w:val="left"/>
      <w:pPr>
        <w:ind w:left="852" w:hanging="284"/>
      </w:pPr>
      <w:rPr>
        <w:rFonts w:ascii="Symbol" w:hAnsi="Symbol" w:hint="default"/>
        <w:color w:val="auto"/>
      </w:rPr>
    </w:lvl>
    <w:lvl w:ilvl="3">
      <w:start w:val="1"/>
      <w:numFmt w:val="bullet"/>
      <w:lvlText w:val=""/>
      <w:lvlJc w:val="left"/>
      <w:pPr>
        <w:ind w:left="1136" w:hanging="284"/>
      </w:pPr>
      <w:rPr>
        <w:rFonts w:ascii="Symbol" w:hAnsi="Symbol" w:hint="default"/>
        <w:color w:val="auto"/>
      </w:rPr>
    </w:lvl>
    <w:lvl w:ilvl="4">
      <w:start w:val="1"/>
      <w:numFmt w:val="bullet"/>
      <w:lvlText w:val=""/>
      <w:lvlJc w:val="left"/>
      <w:pPr>
        <w:ind w:left="1420" w:hanging="284"/>
      </w:pPr>
      <w:rPr>
        <w:rFonts w:ascii="Symbol" w:hAnsi="Symbol" w:hint="default"/>
        <w:color w:val="auto"/>
      </w:rPr>
    </w:lvl>
    <w:lvl w:ilvl="5">
      <w:start w:val="1"/>
      <w:numFmt w:val="bullet"/>
      <w:lvlText w:val=""/>
      <w:lvlJc w:val="left"/>
      <w:pPr>
        <w:ind w:left="1704" w:hanging="284"/>
      </w:pPr>
      <w:rPr>
        <w:rFonts w:ascii="Symbol" w:hAnsi="Symbol" w:hint="default"/>
        <w:color w:val="auto"/>
      </w:rPr>
    </w:lvl>
    <w:lvl w:ilvl="6">
      <w:start w:val="1"/>
      <w:numFmt w:val="bullet"/>
      <w:lvlText w:val=""/>
      <w:lvlJc w:val="left"/>
      <w:pPr>
        <w:ind w:left="1988" w:hanging="284"/>
      </w:pPr>
      <w:rPr>
        <w:rFonts w:ascii="Symbol" w:hAnsi="Symbol" w:hint="default"/>
        <w:color w:val="auto"/>
      </w:rPr>
    </w:lvl>
    <w:lvl w:ilvl="7">
      <w:start w:val="1"/>
      <w:numFmt w:val="bullet"/>
      <w:lvlText w:val=""/>
      <w:lvlJc w:val="left"/>
      <w:pPr>
        <w:ind w:left="2272" w:hanging="284"/>
      </w:pPr>
      <w:rPr>
        <w:rFonts w:ascii="Symbol" w:hAnsi="Symbol" w:hint="default"/>
        <w:color w:val="auto"/>
      </w:rPr>
    </w:lvl>
    <w:lvl w:ilvl="8">
      <w:start w:val="1"/>
      <w:numFmt w:val="bullet"/>
      <w:lvlText w:val=""/>
      <w:lvlJc w:val="left"/>
      <w:pPr>
        <w:ind w:left="2556" w:hanging="284"/>
      </w:pPr>
      <w:rPr>
        <w:rFonts w:ascii="Symbol" w:hAnsi="Symbol" w:hint="default"/>
        <w:color w:val="auto"/>
      </w:rPr>
    </w:lvl>
  </w:abstractNum>
  <w:abstractNum w:abstractNumId="10" w15:restartNumberingAfterBreak="0">
    <w:nsid w:val="1DE22D17"/>
    <w:multiLevelType w:val="hybridMultilevel"/>
    <w:tmpl w:val="272417E8"/>
    <w:lvl w:ilvl="0" w:tplc="0807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 w15:restartNumberingAfterBreak="0">
    <w:nsid w:val="1E7948A8"/>
    <w:multiLevelType w:val="hybridMultilevel"/>
    <w:tmpl w:val="4C1EAA7C"/>
    <w:lvl w:ilvl="0" w:tplc="08070013">
      <w:start w:val="1"/>
      <w:numFmt w:val="upperRoman"/>
      <w:lvlText w:val="%1."/>
      <w:lvlJc w:val="righ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9665B5"/>
    <w:multiLevelType w:val="multilevel"/>
    <w:tmpl w:val="A0186A0A"/>
    <w:styleLink w:val="nummerierteListe"/>
    <w:lvl w:ilvl="0">
      <w:start w:val="1"/>
      <w:numFmt w:val="decimal"/>
      <w:pStyle w:val="Liste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none"/>
      <w:lvlText w:val=""/>
      <w:lvlJc w:val="left"/>
      <w:pPr>
        <w:ind w:left="567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567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567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5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5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567" w:firstLine="0"/>
      </w:pPr>
      <w:rPr>
        <w:rFonts w:hint="default"/>
      </w:rPr>
    </w:lvl>
  </w:abstractNum>
  <w:abstractNum w:abstractNumId="13" w15:restartNumberingAfterBreak="0">
    <w:nsid w:val="216379A2"/>
    <w:multiLevelType w:val="multilevel"/>
    <w:tmpl w:val="86084932"/>
    <w:styleLink w:val="NummerierteListemitAufzhlung"/>
    <w:lvl w:ilvl="0">
      <w:start w:val="1"/>
      <w:numFmt w:val="decimal"/>
      <w:pStyle w:val="Liste2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bullet"/>
      <w:lvlText w:val=""/>
      <w:lvlJc w:val="left"/>
      <w:pPr>
        <w:ind w:left="568" w:hanging="284"/>
      </w:pPr>
      <w:rPr>
        <w:rFonts w:ascii="Symbol" w:hAnsi="Symbol" w:hint="default"/>
        <w:color w:val="auto"/>
      </w:rPr>
    </w:lvl>
    <w:lvl w:ilvl="2">
      <w:start w:val="1"/>
      <w:numFmt w:val="bullet"/>
      <w:lvlText w:val=""/>
      <w:lvlJc w:val="left"/>
      <w:pPr>
        <w:ind w:left="852" w:hanging="284"/>
      </w:pPr>
      <w:rPr>
        <w:rFonts w:ascii="Symbol" w:hAnsi="Symbol" w:hint="default"/>
        <w:color w:val="auto"/>
      </w:rPr>
    </w:lvl>
    <w:lvl w:ilvl="3">
      <w:start w:val="1"/>
      <w:numFmt w:val="bullet"/>
      <w:lvlText w:val=""/>
      <w:lvlJc w:val="left"/>
      <w:pPr>
        <w:ind w:left="1136" w:hanging="284"/>
      </w:pPr>
      <w:rPr>
        <w:rFonts w:ascii="Symbol" w:hAnsi="Symbol" w:hint="default"/>
        <w:color w:val="auto"/>
      </w:rPr>
    </w:lvl>
    <w:lvl w:ilvl="4">
      <w:start w:val="1"/>
      <w:numFmt w:val="bullet"/>
      <w:lvlText w:val=""/>
      <w:lvlJc w:val="left"/>
      <w:pPr>
        <w:ind w:left="1420" w:hanging="284"/>
      </w:pPr>
      <w:rPr>
        <w:rFonts w:ascii="Symbol" w:hAnsi="Symbol" w:hint="default"/>
        <w:color w:val="auto"/>
      </w:rPr>
    </w:lvl>
    <w:lvl w:ilvl="5">
      <w:start w:val="1"/>
      <w:numFmt w:val="bullet"/>
      <w:lvlText w:val=""/>
      <w:lvlJc w:val="left"/>
      <w:pPr>
        <w:ind w:left="1704" w:hanging="284"/>
      </w:pPr>
      <w:rPr>
        <w:rFonts w:ascii="Symbol" w:hAnsi="Symbol" w:hint="default"/>
        <w:color w:val="auto"/>
      </w:rPr>
    </w:lvl>
    <w:lvl w:ilvl="6">
      <w:start w:val="1"/>
      <w:numFmt w:val="bullet"/>
      <w:lvlText w:val=""/>
      <w:lvlJc w:val="left"/>
      <w:pPr>
        <w:ind w:left="1988" w:hanging="284"/>
      </w:pPr>
      <w:rPr>
        <w:rFonts w:ascii="Symbol" w:hAnsi="Symbol" w:hint="default"/>
        <w:color w:val="auto"/>
      </w:rPr>
    </w:lvl>
    <w:lvl w:ilvl="7">
      <w:start w:val="1"/>
      <w:numFmt w:val="bullet"/>
      <w:lvlText w:val=""/>
      <w:lvlJc w:val="left"/>
      <w:pPr>
        <w:ind w:left="2272" w:hanging="284"/>
      </w:pPr>
      <w:rPr>
        <w:rFonts w:ascii="Symbol" w:hAnsi="Symbol" w:hint="default"/>
        <w:color w:val="auto"/>
      </w:rPr>
    </w:lvl>
    <w:lvl w:ilvl="8">
      <w:start w:val="1"/>
      <w:numFmt w:val="bullet"/>
      <w:lvlText w:val=""/>
      <w:lvlJc w:val="left"/>
      <w:pPr>
        <w:ind w:left="2556" w:hanging="284"/>
      </w:pPr>
      <w:rPr>
        <w:rFonts w:ascii="Symbol" w:hAnsi="Symbol" w:hint="default"/>
        <w:color w:val="auto"/>
      </w:rPr>
    </w:lvl>
  </w:abstractNum>
  <w:abstractNum w:abstractNumId="14" w15:restartNumberingAfterBreak="0">
    <w:nsid w:val="24FE62C9"/>
    <w:multiLevelType w:val="hybridMultilevel"/>
    <w:tmpl w:val="FF8C4BB8"/>
    <w:lvl w:ilvl="0" w:tplc="08070013">
      <w:start w:val="1"/>
      <w:numFmt w:val="upperRoman"/>
      <w:lvlText w:val="%1."/>
      <w:lvlJc w:val="righ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732BC8"/>
    <w:multiLevelType w:val="hybridMultilevel"/>
    <w:tmpl w:val="81807E4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6F7435"/>
    <w:multiLevelType w:val="hybridMultilevel"/>
    <w:tmpl w:val="E5C66262"/>
    <w:lvl w:ilvl="0" w:tplc="08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BD95590"/>
    <w:multiLevelType w:val="multilevel"/>
    <w:tmpl w:val="09C66BDA"/>
    <w:lvl w:ilvl="0">
      <w:start w:val="1"/>
      <w:numFmt w:val="decimal"/>
      <w:pStyle w:val="berschrift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ind w:left="1427" w:hanging="576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8" w15:restartNumberingAfterBreak="0">
    <w:nsid w:val="2E1B6EE4"/>
    <w:multiLevelType w:val="hybridMultilevel"/>
    <w:tmpl w:val="F95CF1DA"/>
    <w:lvl w:ilvl="0" w:tplc="08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3421DAB"/>
    <w:multiLevelType w:val="hybridMultilevel"/>
    <w:tmpl w:val="C4E2C6F4"/>
    <w:lvl w:ilvl="0" w:tplc="08070013">
      <w:start w:val="1"/>
      <w:numFmt w:val="upperRoman"/>
      <w:lvlText w:val="%1."/>
      <w:lvlJc w:val="righ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E52E1A"/>
    <w:multiLevelType w:val="hybridMultilevel"/>
    <w:tmpl w:val="B3D80596"/>
    <w:lvl w:ilvl="0" w:tplc="08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70B53D8"/>
    <w:multiLevelType w:val="multilevel"/>
    <w:tmpl w:val="AE28C57A"/>
    <w:lvl w:ilvl="0">
      <w:start w:val="1"/>
      <w:numFmt w:val="bullet"/>
      <w:pStyle w:val="Aufzhlungszeichen3"/>
      <w:lvlText w:val="-"/>
      <w:lvlJc w:val="left"/>
      <w:pPr>
        <w:ind w:left="284" w:hanging="284"/>
      </w:pPr>
      <w:rPr>
        <w:rFonts w:ascii="Arial" w:hAnsi="Arial" w:hint="default"/>
        <w:color w:val="auto"/>
      </w:rPr>
    </w:lvl>
    <w:lvl w:ilvl="1">
      <w:start w:val="1"/>
      <w:numFmt w:val="bullet"/>
      <w:lvlText w:val="-"/>
      <w:lvlJc w:val="left"/>
      <w:pPr>
        <w:ind w:left="568" w:hanging="284"/>
      </w:pPr>
      <w:rPr>
        <w:rFonts w:ascii="Arial" w:hAnsi="Arial" w:hint="default"/>
        <w:color w:val="auto"/>
      </w:rPr>
    </w:lvl>
    <w:lvl w:ilvl="2">
      <w:start w:val="1"/>
      <w:numFmt w:val="bullet"/>
      <w:lvlText w:val="-"/>
      <w:lvlJc w:val="left"/>
      <w:pPr>
        <w:ind w:left="852" w:hanging="284"/>
      </w:pPr>
      <w:rPr>
        <w:rFonts w:ascii="Arial" w:hAnsi="Arial" w:hint="default"/>
        <w:color w:val="auto"/>
      </w:rPr>
    </w:lvl>
    <w:lvl w:ilvl="3">
      <w:start w:val="1"/>
      <w:numFmt w:val="bullet"/>
      <w:lvlText w:val="-"/>
      <w:lvlJc w:val="left"/>
      <w:pPr>
        <w:ind w:left="1136" w:hanging="284"/>
      </w:pPr>
      <w:rPr>
        <w:rFonts w:ascii="Arial" w:hAnsi="Arial" w:hint="default"/>
        <w:color w:val="auto"/>
      </w:rPr>
    </w:lvl>
    <w:lvl w:ilvl="4">
      <w:start w:val="1"/>
      <w:numFmt w:val="bullet"/>
      <w:lvlText w:val="-"/>
      <w:lvlJc w:val="left"/>
      <w:pPr>
        <w:ind w:left="1420" w:hanging="284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1704" w:hanging="284"/>
      </w:pPr>
      <w:rPr>
        <w:rFonts w:ascii="Arial" w:hAnsi="Arial" w:hint="default"/>
        <w:color w:val="auto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22" w15:restartNumberingAfterBreak="0">
    <w:nsid w:val="3A91154F"/>
    <w:multiLevelType w:val="hybridMultilevel"/>
    <w:tmpl w:val="4FE0B59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7B33F2"/>
    <w:multiLevelType w:val="hybridMultilevel"/>
    <w:tmpl w:val="29D4085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347CEA"/>
    <w:multiLevelType w:val="multilevel"/>
    <w:tmpl w:val="6EB6B390"/>
    <w:styleLink w:val="nummerierteberschriften"/>
    <w:lvl w:ilvl="0">
      <w:start w:val="1"/>
      <w:numFmt w:val="decimal"/>
      <w:suff w:val="space"/>
      <w:lvlText w:val="%1."/>
      <w:lvlJc w:val="left"/>
      <w:pPr>
        <w:ind w:left="1134" w:hanging="1134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134" w:hanging="1134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1701" w:hanging="1701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1701" w:hanging="1701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1701" w:hanging="1701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2268" w:hanging="2268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2268" w:hanging="2268"/>
      </w:pPr>
      <w:rPr>
        <w:rFonts w:hint="default"/>
      </w:rPr>
    </w:lvl>
  </w:abstractNum>
  <w:abstractNum w:abstractNumId="25" w15:restartNumberingAfterBreak="0">
    <w:nsid w:val="438C1FC6"/>
    <w:multiLevelType w:val="hybridMultilevel"/>
    <w:tmpl w:val="2DE290AA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2E0788"/>
    <w:multiLevelType w:val="hybridMultilevel"/>
    <w:tmpl w:val="4548411A"/>
    <w:lvl w:ilvl="0" w:tplc="08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C9411A8"/>
    <w:multiLevelType w:val="hybridMultilevel"/>
    <w:tmpl w:val="DF1024BA"/>
    <w:lvl w:ilvl="0" w:tplc="08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0447BE8"/>
    <w:multiLevelType w:val="hybridMultilevel"/>
    <w:tmpl w:val="934C75D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8827FC"/>
    <w:multiLevelType w:val="hybridMultilevel"/>
    <w:tmpl w:val="50D67F2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D01C02"/>
    <w:multiLevelType w:val="hybridMultilevel"/>
    <w:tmpl w:val="42F401F6"/>
    <w:lvl w:ilvl="0" w:tplc="08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7D6745D"/>
    <w:multiLevelType w:val="hybridMultilevel"/>
    <w:tmpl w:val="C7A20AE6"/>
    <w:lvl w:ilvl="0" w:tplc="08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8C01684"/>
    <w:multiLevelType w:val="hybridMultilevel"/>
    <w:tmpl w:val="192E3B7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53203B"/>
    <w:multiLevelType w:val="hybridMultilevel"/>
    <w:tmpl w:val="6652CF5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4E6CA9"/>
    <w:multiLevelType w:val="hybridMultilevel"/>
    <w:tmpl w:val="A69A16AC"/>
    <w:lvl w:ilvl="0" w:tplc="08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E245267"/>
    <w:multiLevelType w:val="hybridMultilevel"/>
    <w:tmpl w:val="246248B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8D76B2"/>
    <w:multiLevelType w:val="hybridMultilevel"/>
    <w:tmpl w:val="CDDC087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1525DEC"/>
    <w:multiLevelType w:val="hybridMultilevel"/>
    <w:tmpl w:val="4C1EAA7C"/>
    <w:lvl w:ilvl="0" w:tplc="08070013">
      <w:start w:val="1"/>
      <w:numFmt w:val="upperRoman"/>
      <w:lvlText w:val="%1."/>
      <w:lvlJc w:val="righ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47E0853"/>
    <w:multiLevelType w:val="hybridMultilevel"/>
    <w:tmpl w:val="F68AB9C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0D0195F"/>
    <w:multiLevelType w:val="hybridMultilevel"/>
    <w:tmpl w:val="F1BEBAEE"/>
    <w:lvl w:ilvl="0" w:tplc="5816DB90">
      <w:start w:val="1"/>
      <w:numFmt w:val="decimal"/>
      <w:pStyle w:val="Formatvorlage1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2642769"/>
    <w:multiLevelType w:val="hybridMultilevel"/>
    <w:tmpl w:val="684E160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4023C8F"/>
    <w:multiLevelType w:val="hybridMultilevel"/>
    <w:tmpl w:val="D8F6DE1A"/>
    <w:lvl w:ilvl="0" w:tplc="08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CBA524F"/>
    <w:multiLevelType w:val="hybridMultilevel"/>
    <w:tmpl w:val="CFC0B488"/>
    <w:lvl w:ilvl="0" w:tplc="08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ED21649"/>
    <w:multiLevelType w:val="hybridMultilevel"/>
    <w:tmpl w:val="CECC09E4"/>
    <w:lvl w:ilvl="0" w:tplc="26A025F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5360023">
    <w:abstractNumId w:val="12"/>
  </w:num>
  <w:num w:numId="2" w16cid:durableId="312682079">
    <w:abstractNumId w:val="13"/>
  </w:num>
  <w:num w:numId="3" w16cid:durableId="1094519602">
    <w:abstractNumId w:val="24"/>
  </w:num>
  <w:num w:numId="4" w16cid:durableId="1645694899">
    <w:abstractNumId w:val="9"/>
  </w:num>
  <w:num w:numId="5" w16cid:durableId="1415006836">
    <w:abstractNumId w:val="21"/>
  </w:num>
  <w:num w:numId="6" w16cid:durableId="1607496541">
    <w:abstractNumId w:val="4"/>
  </w:num>
  <w:num w:numId="7" w16cid:durableId="880244197">
    <w:abstractNumId w:val="3"/>
  </w:num>
  <w:num w:numId="8" w16cid:durableId="1825392464">
    <w:abstractNumId w:val="2"/>
  </w:num>
  <w:num w:numId="9" w16cid:durableId="760684915">
    <w:abstractNumId w:val="1"/>
  </w:num>
  <w:num w:numId="10" w16cid:durableId="1339503002">
    <w:abstractNumId w:val="0"/>
  </w:num>
  <w:num w:numId="11" w16cid:durableId="769547429">
    <w:abstractNumId w:val="39"/>
  </w:num>
  <w:num w:numId="12" w16cid:durableId="1872105199">
    <w:abstractNumId w:val="17"/>
  </w:num>
  <w:num w:numId="13" w16cid:durableId="1368070907">
    <w:abstractNumId w:val="31"/>
  </w:num>
  <w:num w:numId="14" w16cid:durableId="181894788">
    <w:abstractNumId w:val="25"/>
  </w:num>
  <w:num w:numId="15" w16cid:durableId="2134665258">
    <w:abstractNumId w:val="16"/>
  </w:num>
  <w:num w:numId="16" w16cid:durableId="408119542">
    <w:abstractNumId w:val="34"/>
  </w:num>
  <w:num w:numId="17" w16cid:durableId="95759815">
    <w:abstractNumId w:val="20"/>
  </w:num>
  <w:num w:numId="18" w16cid:durableId="462970097">
    <w:abstractNumId w:val="6"/>
  </w:num>
  <w:num w:numId="19" w16cid:durableId="1511213769">
    <w:abstractNumId w:val="28"/>
  </w:num>
  <w:num w:numId="20" w16cid:durableId="786772971">
    <w:abstractNumId w:val="26"/>
  </w:num>
  <w:num w:numId="21" w16cid:durableId="1722443510">
    <w:abstractNumId w:val="18"/>
  </w:num>
  <w:num w:numId="22" w16cid:durableId="1725181314">
    <w:abstractNumId w:val="41"/>
  </w:num>
  <w:num w:numId="23" w16cid:durableId="943924457">
    <w:abstractNumId w:val="27"/>
  </w:num>
  <w:num w:numId="24" w16cid:durableId="533428521">
    <w:abstractNumId w:val="7"/>
  </w:num>
  <w:num w:numId="25" w16cid:durableId="1773939925">
    <w:abstractNumId w:val="43"/>
  </w:num>
  <w:num w:numId="26" w16cid:durableId="675956446">
    <w:abstractNumId w:val="19"/>
  </w:num>
  <w:num w:numId="27" w16cid:durableId="1316644467">
    <w:abstractNumId w:val="36"/>
  </w:num>
  <w:num w:numId="28" w16cid:durableId="762527328">
    <w:abstractNumId w:val="22"/>
  </w:num>
  <w:num w:numId="29" w16cid:durableId="1512573148">
    <w:abstractNumId w:val="14"/>
  </w:num>
  <w:num w:numId="30" w16cid:durableId="32659134">
    <w:abstractNumId w:val="11"/>
  </w:num>
  <w:num w:numId="31" w16cid:durableId="122311908">
    <w:abstractNumId w:val="42"/>
  </w:num>
  <w:num w:numId="32" w16cid:durableId="1756438956">
    <w:abstractNumId w:val="8"/>
  </w:num>
  <w:num w:numId="33" w16cid:durableId="1908106718">
    <w:abstractNumId w:val="37"/>
  </w:num>
  <w:num w:numId="34" w16cid:durableId="783309678">
    <w:abstractNumId w:val="33"/>
  </w:num>
  <w:num w:numId="35" w16cid:durableId="2001617099">
    <w:abstractNumId w:val="23"/>
  </w:num>
  <w:num w:numId="36" w16cid:durableId="704259406">
    <w:abstractNumId w:val="30"/>
  </w:num>
  <w:num w:numId="37" w16cid:durableId="860629997">
    <w:abstractNumId w:val="35"/>
  </w:num>
  <w:num w:numId="38" w16cid:durableId="106236275">
    <w:abstractNumId w:val="10"/>
  </w:num>
  <w:num w:numId="39" w16cid:durableId="622267168">
    <w:abstractNumId w:val="15"/>
  </w:num>
  <w:num w:numId="40" w16cid:durableId="233247259">
    <w:abstractNumId w:val="5"/>
  </w:num>
  <w:num w:numId="41" w16cid:durableId="1755928854">
    <w:abstractNumId w:val="40"/>
  </w:num>
  <w:num w:numId="42" w16cid:durableId="7949265">
    <w:abstractNumId w:val="38"/>
  </w:num>
  <w:num w:numId="43" w16cid:durableId="233661144">
    <w:abstractNumId w:val="29"/>
  </w:num>
  <w:num w:numId="44" w16cid:durableId="1151144018">
    <w:abstractNumId w:val="32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de-AT" w:vendorID="64" w:dllVersion="6" w:nlCheck="1" w:checkStyle="0"/>
  <w:activeWritingStyle w:appName="MSWord" w:lang="en-US" w:vendorID="64" w:dllVersion="6" w:nlCheck="1" w:checkStyle="1"/>
  <w:activeWritingStyle w:appName="MSWord" w:lang="de-CH" w:vendorID="64" w:dllVersion="6" w:nlCheck="1" w:checkStyle="0"/>
  <w:activeWritingStyle w:appName="MSWord" w:lang="de-DE" w:vendorID="64" w:dllVersion="6" w:nlCheck="1" w:checkStyle="0"/>
  <w:activeWritingStyle w:appName="MSWord" w:lang="de-CH" w:vendorID="64" w:dllVersion="4096" w:nlCheck="1" w:checkStyle="0"/>
  <w:activeWritingStyle w:appName="MSWord" w:lang="de-DE" w:vendorID="64" w:dllVersion="4096" w:nlCheck="1" w:checkStyle="0"/>
  <w:activeWritingStyle w:appName="MSWord" w:lang="en-US" w:vendorID="64" w:dllVersion="4096" w:nlCheck="1" w:checkStyle="0"/>
  <w:activeWritingStyle w:appName="MSWord" w:lang="en-HK" w:vendorID="64" w:dllVersion="4096" w:nlCheck="1" w:checkStyle="0"/>
  <w:activeWritingStyle w:appName="MSWord" w:lang="it-CH" w:vendorID="64" w:dllVersion="4096" w:nlCheck="1" w:checkStyle="0"/>
  <w:activeWritingStyle w:appName="MSWord" w:lang="fr-CH" w:vendorID="64" w:dllVersion="4096" w:nlCheck="1" w:checkStyle="0"/>
  <w:activeWritingStyle w:appName="MSWord" w:lang="de-CH" w:vendorID="64" w:dllVersion="0" w:nlCheck="1" w:checkStyle="0"/>
  <w:activeWritingStyle w:appName="MSWord" w:lang="en-US" w:vendorID="64" w:dllVersion="0" w:nlCheck="1" w:checkStyle="0"/>
  <w:activeWritingStyle w:appName="MSWord" w:lang="fr-CH" w:vendorID="64" w:dllVersion="0" w:nlCheck="1" w:checkStyle="0"/>
  <w:attachedTemplate r:id="rId1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20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VLM:Dokument.Absender.Fuss.Adresse.Adresszeile1" w:val="﻿"/>
    <w:docVar w:name="VLM:Dokument.Absender.Fuss.Adresse.Adresszeile1_MitZeilenumbruch" w:val="﻿"/>
    <w:docVar w:name="VLM:Dokument.Absender.Fuss.Adresse.Adresszeile2" w:val="﻿"/>
    <w:docVar w:name="VLM:Dokument.Absender.Fuss.Adresse.Adresszeile2_MitZeilenumbruch" w:val="﻿"/>
    <w:docVar w:name="VLM:Dokument.Absender.Fuss.Adresse.Hausnummer" w:val="﻿"/>
    <w:docVar w:name="VLM:Dokument.Absender.Fuss.Adresse.Hausnummer_MitLeerzeichenDavor" w:val="﻿"/>
    <w:docVar w:name="VLM:Dokument.Absender.Fuss.Adresse.HausnummerZusatz" w:val="﻿"/>
    <w:docVar w:name="VLM:Dokument.Absender.Fuss.Adresse.HausnummerZusatz_MitLeerzeichenDavor" w:val="﻿"/>
    <w:docVar w:name="VLM:Dokument.Absender.Fuss.Adresse.Ort" w:val="Bern 22"/>
    <w:docVar w:name="VLM:Dokument.Absender.Fuss.Adresse.Ort_MitZeilenumbruch" w:val="Bern 22_x000b_"/>
    <w:docVar w:name="VLM:Dokument.Absender.Fuss.Adresse.PLZ" w:val="3000"/>
    <w:docVar w:name="VLM:Dokument.Absender.Fuss.Adresse.PLZ_MitLeerzeichen" w:val="3000 "/>
    <w:docVar w:name="VLM:Dokument.Absender.Fuss.Adresse.Postfach" w:val="﻿"/>
    <w:docVar w:name="VLM:Dokument.Absender.Fuss.Adresse.Postfach_MitZeilenumbruch" w:val="﻿"/>
    <w:docVar w:name="VLM:Dokument.Absender.Fuss.Adresse.Staat.Iso2" w:val="CH"/>
    <w:docVar w:name="VLM:Dokument.Absender.Fuss.Adresse.Staat.Iso2_MitBindestrich" w:val="CH-"/>
    <w:docVar w:name="VLM:Dokument.Absender.Fuss.Adresse.Staat.Name" w:val="Schweiz"/>
    <w:docVar w:name="VLM:Dokument.Absender.Fuss.Adresse.Staat.Name_MitZeilenumbruch" w:val="Schweiz_x000b_"/>
    <w:docVar w:name="VLM:Dokument.Absender.Fuss.Adresse.Strasse" w:val="Stauffacherstrasse 65"/>
    <w:docVar w:name="VLM:Dokument.Absender.Fuss.EMail" w:val="Yvonne.Ottiger@ruag.ch"/>
    <w:docVar w:name="VLM:Dokument.Absender.Fuss.EMail_MitZeilenumbruch" w:val="Yvonne.Ottiger@ruag.ch_x000b_"/>
    <w:docVar w:name="VLM:Dokument.Absender.Fuss.Fax" w:val="﻿"/>
    <w:docVar w:name="VLM:Dokument.Absender.Fuss.Fax_MitZeilenumbruch" w:val="﻿"/>
    <w:docVar w:name="VLM:Dokument.Absender.Fuss.Grussformel" w:val="﻿"/>
    <w:docVar w:name="VLM:Dokument.Absender.Fuss.Person.Anrede" w:val="Frau"/>
    <w:docVar w:name="VLM:Dokument.Absender.Fuss.Person.Funktion" w:val="Assistant &amp; PMO RIO"/>
    <w:docVar w:name="VLM:Dokument.Absender.Fuss.Person.Geschlecht" w:val="﻿"/>
    <w:docVar w:name="VLM:Dokument.Absender.Fuss.Person.Nachname" w:val="Ottiger"/>
    <w:docVar w:name="VLM:Dokument.Absender.Fuss.Person.Nachname_MitZeilenumbruch" w:val="Ottiger_x000b_"/>
    <w:docVar w:name="VLM:Dokument.Absender.Fuss.Person.Titel" w:val="﻿"/>
    <w:docVar w:name="VLM:Dokument.Absender.Fuss.Person.Titel_MitLeerzeichen" w:val="﻿"/>
    <w:docVar w:name="VLM:Dokument.Absender.Fuss.Person.Vorname" w:val="Yvonne"/>
    <w:docVar w:name="VLM:Dokument.Absender.Fuss.Person.Zeichen" w:val="﻿"/>
    <w:docVar w:name="VLM:Dokument.Absender.Fuss.Postadresse" w:val="﻿"/>
    <w:docVar w:name="VLM:Dokument.Absender.Fuss.Postadresse_MitZeilenumbruch" w:val="﻿"/>
    <w:docVar w:name="VLM:Dokument.Absender.Fuss.Telefon" w:val="+41 58 46 70523"/>
    <w:docVar w:name="VLM:Dokument.Absender.Fuss.Telefon_MitBeistrich" w:val="+41 58 46 70523, "/>
    <w:docVar w:name="VLM:Dokument.Absender.Fuss.Verwaltungseinheit.Abteilung" w:val="Innovations Organisation"/>
    <w:docVar w:name="VLM:Dokument.Absender.Fuss.Verwaltungseinheit.Abteilung_MitZeilenumbruch" w:val="Innovations Organisation_x000b_"/>
    <w:docVar w:name="VLM:Dokument.Absender.Fuss.Verwaltungseinheit.Amt.Kurz" w:val="RUAG"/>
    <w:docVar w:name="VLM:Dokument.Absender.Fuss.Verwaltungseinheit.Amt.Kurz_MitStrichpunkt" w:val="RUAG; "/>
    <w:docVar w:name="VLM:Dokument.Absender.Fuss.Verwaltungseinheit.Amt.Kurz_MitZeilenumbruch" w:val="RUAG_x000b_"/>
    <w:docVar w:name="VLM:Dokument.Absender.Fuss.Verwaltungseinheit.Amt.Lang" w:val="RUAG AG"/>
    <w:docVar w:name="VLM:Dokument.Absender.Fuss.Verwaltungseinheit.Departement.Kurz" w:val="RUAGH"/>
    <w:docVar w:name="VLM:Dokument.Absender.Fuss.Verwaltungseinheit.Departement.Kurz_MitZeilenumbruch" w:val="RUAGH_x000b_"/>
    <w:docVar w:name="VLM:Dokument.Absender.Fuss.Verwaltungseinheit.Departement.Lang" w:val="RUAG MRO Holding AG"/>
    <w:docVar w:name="VLM:Dokument.Absender.Fuss.Verwaltungseinheit.Sektion" w:val="Stab und PMO"/>
    <w:docVar w:name="VLM:Dokument.Absender.Fuss.Website" w:val="﻿"/>
    <w:docVar w:name="VLM:Dokument.Absender.Kopf.Adresse.Adresszeile1" w:val="﻿"/>
    <w:docVar w:name="VLM:Dokument.Absender.Kopf.Adresse.Adresszeile1_MitZeilenumbruch" w:val="﻿"/>
    <w:docVar w:name="VLM:Dokument.Absender.Kopf.Adresse.Adresszeile2" w:val="﻿"/>
    <w:docVar w:name="VLM:Dokument.Absender.Kopf.Adresse.Adresszeile2_MitZeilenumbruch" w:val="﻿"/>
    <w:docVar w:name="VLM:Dokument.Absender.Kopf.Adresse.Hausnummer" w:val="﻿"/>
    <w:docVar w:name="VLM:Dokument.Absender.Kopf.Adresse.Hausnummer_MitLeerzeichenDavor" w:val="﻿"/>
    <w:docVar w:name="VLM:Dokument.Absender.Kopf.Adresse.HausnummerZusatz" w:val="﻿"/>
    <w:docVar w:name="VLM:Dokument.Absender.Kopf.Adresse.HausnummerZusatz_MitLeerzeichenDavor" w:val="﻿"/>
    <w:docVar w:name="VLM:Dokument.Absender.Kopf.Adresse.Ort" w:val="Bern 22"/>
    <w:docVar w:name="VLM:Dokument.Absender.Kopf.Adresse.Ort_MitZeilenumbruch" w:val="Bern 22_x000b_"/>
    <w:docVar w:name="VLM:Dokument.Absender.Kopf.Adresse.PLZ" w:val="3000"/>
    <w:docVar w:name="VLM:Dokument.Absender.Kopf.Adresse.PLZ_MitLeerzeichen" w:val="3000 "/>
    <w:docVar w:name="VLM:Dokument.Absender.Kopf.Adresse.Postfach" w:val="﻿"/>
    <w:docVar w:name="VLM:Dokument.Absender.Kopf.Adresse.Postfach_MitZeilenumbruch" w:val="﻿"/>
    <w:docVar w:name="VLM:Dokument.Absender.Kopf.Adresse.Staat.Iso2" w:val="CH"/>
    <w:docVar w:name="VLM:Dokument.Absender.Kopf.Adresse.Staat.Iso2_MitBindestrich" w:val="CH-"/>
    <w:docVar w:name="VLM:Dokument.Absender.Kopf.Adresse.Staat.Name" w:val="Schweiz"/>
    <w:docVar w:name="VLM:Dokument.Absender.Kopf.Adresse.Staat.Name_MitZeilenumbruch" w:val="Schweiz_x000b_"/>
    <w:docVar w:name="VLM:Dokument.Absender.Kopf.Adresse.Strasse" w:val="Stauffacherstrasse 65"/>
    <w:docVar w:name="VLM:Dokument.Absender.Kopf.EMail" w:val="Yvonne.Ottiger@ruag.ch"/>
    <w:docVar w:name="VLM:Dokument.Absender.Kopf.EMail_MitZeilenumbruch" w:val="Yvonne.Ottiger@ruag.ch_x000b_"/>
    <w:docVar w:name="VLM:Dokument.Absender.Kopf.Fax" w:val="﻿"/>
    <w:docVar w:name="VLM:Dokument.Absender.Kopf.Fax_MitZeilenumbruch" w:val="﻿"/>
    <w:docVar w:name="VLM:Dokument.Absender.Kopf.Grussformel" w:val="﻿"/>
    <w:docVar w:name="VLM:Dokument.Absender.Kopf.Person.Anrede" w:val="Frau"/>
    <w:docVar w:name="VLM:Dokument.Absender.Kopf.Person.Funktion" w:val="Assistant &amp; PMO RIO"/>
    <w:docVar w:name="VLM:Dokument.Absender.Kopf.Person.Geschlecht" w:val="﻿"/>
    <w:docVar w:name="VLM:Dokument.Absender.Kopf.Person.Nachname" w:val="Ottiger"/>
    <w:docVar w:name="VLM:Dokument.Absender.Kopf.Person.Nachname_MitZeilenumbruch" w:val="Ottiger_x000b_"/>
    <w:docVar w:name="VLM:Dokument.Absender.Kopf.Person.Titel" w:val="﻿"/>
    <w:docVar w:name="VLM:Dokument.Absender.Kopf.Person.Titel_MitLeerzeichen" w:val="﻿"/>
    <w:docVar w:name="VLM:Dokument.Absender.Kopf.Person.Vorname" w:val="Yvonne"/>
    <w:docVar w:name="VLM:Dokument.Absender.Kopf.Person.Zeichen" w:val="﻿"/>
    <w:docVar w:name="VLM:Dokument.Absender.Kopf.Postadresse" w:val="﻿"/>
    <w:docVar w:name="VLM:Dokument.Absender.Kopf.Postadresse_MitZeilenumbruch" w:val="﻿"/>
    <w:docVar w:name="VLM:Dokument.Absender.Kopf.Telefon" w:val="+41 58 46 70523"/>
    <w:docVar w:name="VLM:Dokument.Absender.Kopf.Telefon_MitBeistrich" w:val="+41 58 46 70523, "/>
    <w:docVar w:name="VLM:Dokument.Absender.Kopf.Verwaltungseinheit.Abteilung" w:val="Innovations Organisation"/>
    <w:docVar w:name="VLM:Dokument.Absender.Kopf.Verwaltungseinheit.Amt.Kurz" w:val="RUAG"/>
    <w:docVar w:name="VLM:Dokument.Absender.Kopf.Verwaltungseinheit.Amt.Kurz_MitStrichpunkt" w:val="RUAG; "/>
    <w:docVar w:name="VLM:Dokument.Absender.Kopf.Verwaltungseinheit.Amt.Lang" w:val="RUAG AG"/>
    <w:docVar w:name="VLM:Dokument.Absender.Kopf.Verwaltungseinheit.Departement.Kurz" w:val="RUAGH"/>
    <w:docVar w:name="VLM:Dokument.Absender.Kopf.Verwaltungseinheit.Departement.Lang" w:val="RUAG MRO Holding AG"/>
    <w:docVar w:name="VLM:Dokument.Absender.Kopf.Verwaltungseinheit.Sektion" w:val="Stab und PMO"/>
    <w:docVar w:name="VLM:Dokument.Absender.Kopf.Website" w:val="﻿"/>
    <w:docVar w:name="VLM:Dokument.Beilagen.ListeFormatiert" w:val="﻿"/>
    <w:docVar w:name="VLM:Dokument.Benutzer.Person.Anrede" w:val="Frau"/>
    <w:docVar w:name="VLM:Dokument.Benutzer.Person.Funktion" w:val="Assistant NEO Services"/>
    <w:docVar w:name="VLM:Dokument.Benutzer.Person.Geschlecht" w:val="﻿"/>
    <w:docVar w:name="VLM:Dokument.Benutzer.Person.Nachname" w:val="Ottiger"/>
    <w:docVar w:name="VLM:Dokument.Benutzer.Person.Titel" w:val="﻿"/>
    <w:docVar w:name="VLM:Dokument.Benutzer.Person.Vorname" w:val="Yvonne"/>
    <w:docVar w:name="VLM:Dokument.Benutzer.Person.Zeichen" w:val="﻿"/>
    <w:docVar w:name="VLM:Dokument.Empfaenger.Adresse.Adresszeile1" w:val="﻿"/>
    <w:docVar w:name="VLM:Dokument.Empfaenger.Adresse.Adresszeile1_MitZeilenumbruch" w:val="﻿"/>
    <w:docVar w:name="VLM:Dokument.Empfaenger.Adresse.Adresszeile2" w:val="﻿"/>
    <w:docVar w:name="VLM:Dokument.Empfaenger.Adresse.Adresszeile2_MitZeilenumbruch" w:val="﻿"/>
    <w:docVar w:name="VLM:Dokument.Empfaenger.Adresse.Hausnummer" w:val="﻿"/>
    <w:docVar w:name="VLM:Dokument.Empfaenger.Adresse.Hausnummer_MitLeerzeichenDavor" w:val="﻿"/>
    <w:docVar w:name="VLM:Dokument.Empfaenger.Adresse.HausnummerZusatz" w:val="﻿"/>
    <w:docVar w:name="VLM:Dokument.Empfaenger.Adresse.HausnummerZusatz_MitLeerzeichenDavor" w:val="﻿"/>
    <w:docVar w:name="VLM:Dokument.Empfaenger.Adresse.Ort" w:val="Thun"/>
    <w:docVar w:name="VLM:Dokument.Empfaenger.Adresse.Ort_MitZeilenumbruch" w:val="Thun_x000b_"/>
    <w:docVar w:name="VLM:Dokument.Empfaenger.Adresse.PLZ" w:val="3602"/>
    <w:docVar w:name="VLM:Dokument.Empfaenger.Adresse.PLZ_MitLeerzeichen" w:val="3602 "/>
    <w:docVar w:name="VLM:Dokument.Empfaenger.Adresse.Postfach" w:val="﻿"/>
    <w:docVar w:name="VLM:Dokument.Empfaenger.Adresse.Postfach_MitZeilenumbruch" w:val="﻿"/>
    <w:docVar w:name="VLM:Dokument.Empfaenger.Adresse.Staat.Iso2" w:val="CH"/>
    <w:docVar w:name="VLM:Dokument.Empfaenger.Adresse.Staat.Iso2_MitBindestrich" w:val="CH-"/>
    <w:docVar w:name="VLM:Dokument.Empfaenger.Adresse.Staat.Name" w:val="Schweiz"/>
    <w:docVar w:name="VLM:Dokument.Empfaenger.Adresse.Strasse" w:val="Allmendstrasse 86"/>
    <w:docVar w:name="VLM:Dokument.Empfaenger.Briefanrede" w:val="﻿"/>
    <w:docVar w:name="VLM:Dokument.Empfaenger.EMail" w:val="Rahel.Roesti@ruag.ch"/>
    <w:docVar w:name="VLM:Dokument.Empfaenger.Fax" w:val="﻿"/>
    <w:docVar w:name="VLM:Dokument.Empfaenger.Organisation" w:val="﻿"/>
    <w:docVar w:name="VLM:Dokument.Empfaenger.Organisation_MitZeilenumbruch" w:val="﻿"/>
    <w:docVar w:name="VLM:Dokument.Empfaenger.Person.Anrede" w:val="Frau"/>
    <w:docVar w:name="VLM:Dokument.Empfaenger.Person.Anrede_MitZeilenumbruch" w:val="Frau_x000b_"/>
    <w:docVar w:name="VLM:Dokument.Empfaenger.Person.Funktion" w:val="Kaufmännischer Mitarbeiter 5"/>
    <w:docVar w:name="VLM:Dokument.Empfaenger.Person.Geschlecht" w:val="﻿"/>
    <w:docVar w:name="VLM:Dokument.Empfaenger.Person.Nachname" w:val="Rösti"/>
    <w:docVar w:name="VLM:Dokument.Empfaenger.Person.Nachname_MitZeilenumbruch" w:val="Rösti_x000b_"/>
    <w:docVar w:name="VLM:Dokument.Empfaenger.Person.Titel" w:val="﻿"/>
    <w:docVar w:name="VLM:Dokument.Empfaenger.Person.Titel_MitLeerzeichen" w:val="﻿"/>
    <w:docVar w:name="VLM:Dokument.Empfaenger.Person.Vorname" w:val="Rahel"/>
    <w:docVar w:name="VLM:Dokument.Empfaenger.Person.Vorname_MitLeerzeichen" w:val="Rahel "/>
    <w:docVar w:name="VLM:Dokument.Empfaenger.Person.Zeichen" w:val="﻿"/>
    <w:docVar w:name="VLM:Dokument.Empfaenger.Telefon" w:val="﻿"/>
    <w:docVar w:name="VLM:Dokument.Empfaenger.Verwaltungseinheit.Abteilung" w:val="Group Human Ressources"/>
    <w:docVar w:name="VLM:Dokument.Empfaenger.Verwaltungseinheit.Abteilung_MitZeilenumbruch" w:val="Group Human Ressources_x000b_"/>
    <w:docVar w:name="VLM:Dokument.Empfaenger.Verwaltungseinheit.Amt.Kurz" w:val="RUAG"/>
    <w:docVar w:name="VLM:Dokument.Empfaenger.Verwaltungseinheit.Amt.Kurz_MitZeilenumbruch" w:val="RUAG_x000b_"/>
    <w:docVar w:name="VLM:Dokument.Empfaenger.Verwaltungseinheit.Amt.Lang" w:val="RUAG AG"/>
    <w:docVar w:name="VLM:Dokument.Empfaenger.Verwaltungseinheit.Amt.Lang_MitLeerzeichen" w:val="RUAG AG "/>
    <w:docVar w:name="VLM:Dokument.Empfaenger.Verwaltungseinheit.Departement.Kurz" w:val="RUAGH"/>
    <w:docVar w:name="VLM:Dokument.Empfaenger.Verwaltungseinheit.Departement.Kurz_MitZeilenumbruch" w:val="RUAGH_x000b_"/>
    <w:docVar w:name="VLM:Dokument.Empfaenger.Verwaltungseinheit.Departement.Lang" w:val="RUAG MRO Holding AG"/>
    <w:docVar w:name="VLM:Dokument.Empfaenger.Verwaltungseinheit.Departement.Lang_MitLeerzeichen" w:val="RUAG MRO Holding AG "/>
    <w:docVar w:name="VLM:Dokument.Empfaenger.Verwaltungseinheit.Sektion" w:val="HR Operations"/>
    <w:docVar w:name="VLM:Dokument.Empfaenger.Website" w:val="﻿"/>
    <w:docVar w:name="VLM:Dokument.Erstellungsdatum.Iso" w:val="2022-08-08"/>
    <w:docVar w:name="VLM:Dokument.Erstellungsdatum.Langformat" w:val="8. August 2022"/>
    <w:docVar w:name="VLM:Dokument.Geschaeftsdetails.Betreff" w:val="Merkblatt für Neuentretende RIO"/>
    <w:docVar w:name="VLM:Dokument.Geschaeftsdetails.Geschaeftsnummer" w:val="﻿"/>
    <w:docVar w:name="VLM:Dokument.Geschaeftsdetails.Geschaeftstitel" w:val="﻿"/>
    <w:docVar w:name="VLM:Dokument.Geschaeftsdetails.Referenz" w:val="﻿"/>
    <w:docVar w:name="VLM:Dokument.ID" w:val="﻿"/>
    <w:docVar w:name="VLM:Dokument.Klassifizierung.Beilagen" w:val="﻿"/>
    <w:docVar w:name="VLM:Dokument.Klassifizierung.Beilagen_mitBeistrichVorFixtext" w:val=", Beilage(n): "/>
    <w:docVar w:name="VLM:Dokument.Klassifizierung.Beilagen_mitFixtext" w:val="Beilage(n): "/>
    <w:docVar w:name="VLM:Dokument.Klassifizierung.Dokument" w:val="INTERN"/>
    <w:docVar w:name="VLM:Dokument.Klassifizierung.Dokument_mitZweiLeerschlaegen" w:val="INTERN  "/>
    <w:docVar w:name="VLM:Dokument.Unterschrift.Links.Person.Anrede" w:val="Frau"/>
    <w:docVar w:name="VLM:Dokument.Unterschrift.Links.Person.Anrede_MitZeilenumbruch" w:val="Frau_x000b_"/>
    <w:docVar w:name="VLM:Dokument.Unterschrift.Links.Person.Funktion" w:val="Assistant NEO Services"/>
    <w:docVar w:name="VLM:Dokument.Unterschrift.Links.Person.Geschlecht" w:val="﻿"/>
    <w:docVar w:name="VLM:Dokument.Unterschrift.Links.Person.Nachname" w:val="Ottiger"/>
    <w:docVar w:name="VLM:Dokument.Unterschrift.Links.Person.Titel" w:val="﻿"/>
    <w:docVar w:name="VLM:Dokument.Unterschrift.Links.Person.Titel_MitLeerzeichen" w:val="﻿"/>
    <w:docVar w:name="VLM:Dokument.Unterschrift.Links.Person.Vorname" w:val="Yvonne"/>
    <w:docVar w:name="VLM:Dokument.Unterschrift.Links.Person.Zeichen" w:val="﻿"/>
    <w:docVar w:name="VLM:Dokument.Unterschrift.Links.Verwaltungseinheit.Abteilung" w:val="﻿"/>
    <w:docVar w:name="VLM:Dokument.Unterschrift.Links.Verwaltungseinheit.Abteilung_MitZeilenumbruch" w:val="﻿"/>
    <w:docVar w:name="VLM:Dokument.Unterschrift.Links.Verwaltungseinheit.Amt.Kurz" w:val="RUAG"/>
    <w:docVar w:name="VLM:Dokument.Unterschrift.Links.Verwaltungseinheit.Amt.Kurz_MitZeilenumbruch" w:val="RUAG_x000b_"/>
    <w:docVar w:name="VLM:Dokument.Unterschrift.Links.Verwaltungseinheit.Amt.Lang" w:val="RUAG AG"/>
    <w:docVar w:name="VLM:Dokument.Unterschrift.Links.Verwaltungseinheit.Amt.Lang_MitLeerzeichen" w:val="RUAG AG "/>
    <w:docVar w:name="VLM:Dokument.Unterschrift.Links.Verwaltungseinheit.Departement.Kurz" w:val="RUAGH"/>
    <w:docVar w:name="VLM:Dokument.Unterschrift.Links.Verwaltungseinheit.Departement.Kurz_MitZeilenumbruch" w:val="RUAGH_x000b_"/>
    <w:docVar w:name="VLM:Dokument.Unterschrift.Links.Verwaltungseinheit.Departement.Lang" w:val="RUAG MRO Holding AG"/>
    <w:docVar w:name="VLM:Dokument.Unterschrift.Links.Verwaltungseinheit.Departement.Lang_MitLeerzeichen" w:val="RUAG MRO Holding AG "/>
    <w:docVar w:name="VLM:Dokument.Unterschrift.Links.Verwaltungseinheit.Sektion" w:val="﻿"/>
    <w:docVar w:name="VLM:Dokument.Unterschrift.Rechts.Person.Anrede" w:val="﻿"/>
    <w:docVar w:name="VLM:Dokument.Unterschrift.Rechts.Person.Anrede_MitZeilenumbruch" w:val="﻿"/>
    <w:docVar w:name="VLM:Dokument.Unterschrift.Rechts.Person.Funktion" w:val="﻿"/>
    <w:docVar w:name="VLM:Dokument.Unterschrift.Rechts.Person.Geschlecht" w:val="﻿"/>
    <w:docVar w:name="VLM:Dokument.Unterschrift.Rechts.Person.Nachname" w:val="﻿"/>
    <w:docVar w:name="VLM:Dokument.Unterschrift.Rechts.Person.Titel" w:val="﻿"/>
    <w:docVar w:name="VLM:Dokument.Unterschrift.Rechts.Person.Titel_MitLeerzeichen" w:val="﻿"/>
    <w:docVar w:name="VLM:Dokument.Unterschrift.Rechts.Person.Vorname" w:val="﻿"/>
    <w:docVar w:name="VLM:Dokument.Unterschrift.Rechts.Person.Zeichen" w:val="﻿"/>
    <w:docVar w:name="VLM:Dokument.Unterschrift.Rechts.Verwaltungseinheit.Abteilung" w:val="﻿"/>
    <w:docVar w:name="VLM:Dokument.Unterschrift.Rechts.Verwaltungseinheit.Abteilung_MitZeilenumbruch" w:val="﻿"/>
    <w:docVar w:name="VLM:Dokument.Unterschrift.Rechts.Verwaltungseinheit.Amt.Kurz" w:val="﻿"/>
    <w:docVar w:name="VLM:Dokument.Unterschrift.Rechts.Verwaltungseinheit.Amt.Kurz_MitZeilenumbruch" w:val="﻿"/>
    <w:docVar w:name="VLM:Dokument.Unterschrift.Rechts.Verwaltungseinheit.Amt.Lang" w:val="﻿"/>
    <w:docVar w:name="VLM:Dokument.Unterschrift.Rechts.Verwaltungseinheit.Amt.Lang_MitLeerzeichen" w:val="﻿"/>
    <w:docVar w:name="VLM:Dokument.Unterschrift.Rechts.Verwaltungseinheit.Departement.Kurz" w:val="﻿"/>
    <w:docVar w:name="VLM:Dokument.Unterschrift.Rechts.Verwaltungseinheit.Departement.Kurz_MitZeilenumbruch" w:val="﻿"/>
    <w:docVar w:name="VLM:Dokument.Unterschrift.Rechts.Verwaltungseinheit.Departement.Lang" w:val="﻿"/>
    <w:docVar w:name="VLM:Dokument.Unterschrift.Rechts.Verwaltungseinheit.Departement.Lang_MitLeerzeichen" w:val="﻿"/>
    <w:docVar w:name="VLM:Dokument.Unterschrift.Rechts.Verwaltungseinheit.Sektion" w:val="﻿"/>
    <w:docVar w:name="VLM:Dokument.Versand.Frankiermerkmal" w:val="﻿"/>
    <w:docVar w:name="VLM:Dokument.Versand.Frankiermerkmal_MitLeerzeichen" w:val="﻿"/>
    <w:docVar w:name="VLM:Dokument.Versand.Versandvermerk" w:val="﻿"/>
    <w:docVar w:name="VLM:Dokument.Versand.Versandvermerk_MitZeilenumbruch" w:val="﻿"/>
    <w:docVar w:name="VLM:Dokument.Versand.Zustellvermerk" w:val="﻿"/>
    <w:docVar w:name="VLM:Dokument.Versand.Zustellvermerk_MitZeilenumbruch" w:val="﻿"/>
  </w:docVars>
  <w:rsids>
    <w:rsidRoot w:val="005B61F8"/>
    <w:rsid w:val="0000038E"/>
    <w:rsid w:val="00000A83"/>
    <w:rsid w:val="00001785"/>
    <w:rsid w:val="00002A8D"/>
    <w:rsid w:val="00003B4D"/>
    <w:rsid w:val="00004D23"/>
    <w:rsid w:val="000058DD"/>
    <w:rsid w:val="00010073"/>
    <w:rsid w:val="00012AFD"/>
    <w:rsid w:val="00015772"/>
    <w:rsid w:val="00020113"/>
    <w:rsid w:val="00020319"/>
    <w:rsid w:val="00023C68"/>
    <w:rsid w:val="000254F1"/>
    <w:rsid w:val="00025A39"/>
    <w:rsid w:val="00032319"/>
    <w:rsid w:val="000352F3"/>
    <w:rsid w:val="00040317"/>
    <w:rsid w:val="0004127A"/>
    <w:rsid w:val="00041D7D"/>
    <w:rsid w:val="00042ACF"/>
    <w:rsid w:val="0004467B"/>
    <w:rsid w:val="000447E3"/>
    <w:rsid w:val="00045F9E"/>
    <w:rsid w:val="000468E1"/>
    <w:rsid w:val="000503A1"/>
    <w:rsid w:val="000504BB"/>
    <w:rsid w:val="00051830"/>
    <w:rsid w:val="0005691A"/>
    <w:rsid w:val="00057A2D"/>
    <w:rsid w:val="00060D6E"/>
    <w:rsid w:val="00061D6C"/>
    <w:rsid w:val="0006419C"/>
    <w:rsid w:val="00064F05"/>
    <w:rsid w:val="000724EA"/>
    <w:rsid w:val="00074136"/>
    <w:rsid w:val="00076C6C"/>
    <w:rsid w:val="000776A5"/>
    <w:rsid w:val="00077E4F"/>
    <w:rsid w:val="00080942"/>
    <w:rsid w:val="000828DD"/>
    <w:rsid w:val="00082D08"/>
    <w:rsid w:val="00086841"/>
    <w:rsid w:val="000873BE"/>
    <w:rsid w:val="0009225E"/>
    <w:rsid w:val="00092990"/>
    <w:rsid w:val="00094821"/>
    <w:rsid w:val="00097DCD"/>
    <w:rsid w:val="000A4B74"/>
    <w:rsid w:val="000B46F3"/>
    <w:rsid w:val="000B5709"/>
    <w:rsid w:val="000B61C1"/>
    <w:rsid w:val="000B7C7C"/>
    <w:rsid w:val="000C040A"/>
    <w:rsid w:val="000C1052"/>
    <w:rsid w:val="000C4869"/>
    <w:rsid w:val="000C581B"/>
    <w:rsid w:val="000C7E00"/>
    <w:rsid w:val="000D153D"/>
    <w:rsid w:val="000D4738"/>
    <w:rsid w:val="000D53A7"/>
    <w:rsid w:val="000D57A7"/>
    <w:rsid w:val="000E0C12"/>
    <w:rsid w:val="000E2798"/>
    <w:rsid w:val="000E6FED"/>
    <w:rsid w:val="000E73B0"/>
    <w:rsid w:val="000F030C"/>
    <w:rsid w:val="000F0C69"/>
    <w:rsid w:val="000F3DCF"/>
    <w:rsid w:val="000F4C8C"/>
    <w:rsid w:val="000F60E1"/>
    <w:rsid w:val="000F7FA5"/>
    <w:rsid w:val="00103066"/>
    <w:rsid w:val="00104D1F"/>
    <w:rsid w:val="00105C98"/>
    <w:rsid w:val="00105E04"/>
    <w:rsid w:val="0010628B"/>
    <w:rsid w:val="001067DD"/>
    <w:rsid w:val="00110D1B"/>
    <w:rsid w:val="0011327E"/>
    <w:rsid w:val="00115491"/>
    <w:rsid w:val="00115847"/>
    <w:rsid w:val="00115ED8"/>
    <w:rsid w:val="001168D9"/>
    <w:rsid w:val="00116BCB"/>
    <w:rsid w:val="00120089"/>
    <w:rsid w:val="00120B59"/>
    <w:rsid w:val="00121B45"/>
    <w:rsid w:val="00123F6E"/>
    <w:rsid w:val="00124542"/>
    <w:rsid w:val="0012570E"/>
    <w:rsid w:val="00127123"/>
    <w:rsid w:val="00131AFB"/>
    <w:rsid w:val="00132719"/>
    <w:rsid w:val="00132E0B"/>
    <w:rsid w:val="001364A3"/>
    <w:rsid w:val="00140269"/>
    <w:rsid w:val="00140C0D"/>
    <w:rsid w:val="0014470E"/>
    <w:rsid w:val="00145059"/>
    <w:rsid w:val="00147B0B"/>
    <w:rsid w:val="00151CF4"/>
    <w:rsid w:val="0015312C"/>
    <w:rsid w:val="00155B95"/>
    <w:rsid w:val="001564A0"/>
    <w:rsid w:val="00156B79"/>
    <w:rsid w:val="001603C3"/>
    <w:rsid w:val="00160FCE"/>
    <w:rsid w:val="00162C9B"/>
    <w:rsid w:val="001646AD"/>
    <w:rsid w:val="001653FA"/>
    <w:rsid w:val="00166D78"/>
    <w:rsid w:val="001671CF"/>
    <w:rsid w:val="001704FF"/>
    <w:rsid w:val="001709CF"/>
    <w:rsid w:val="00173D0A"/>
    <w:rsid w:val="00174317"/>
    <w:rsid w:val="00174E89"/>
    <w:rsid w:val="00176D48"/>
    <w:rsid w:val="00177426"/>
    <w:rsid w:val="00182475"/>
    <w:rsid w:val="001848AF"/>
    <w:rsid w:val="001871C5"/>
    <w:rsid w:val="00190086"/>
    <w:rsid w:val="001919EB"/>
    <w:rsid w:val="00193677"/>
    <w:rsid w:val="00193CC6"/>
    <w:rsid w:val="001940AA"/>
    <w:rsid w:val="00194D34"/>
    <w:rsid w:val="0019589F"/>
    <w:rsid w:val="00195C53"/>
    <w:rsid w:val="00196640"/>
    <w:rsid w:val="001968D0"/>
    <w:rsid w:val="00196B2C"/>
    <w:rsid w:val="00197322"/>
    <w:rsid w:val="001976A9"/>
    <w:rsid w:val="001A0F16"/>
    <w:rsid w:val="001A47E5"/>
    <w:rsid w:val="001A7149"/>
    <w:rsid w:val="001B1831"/>
    <w:rsid w:val="001B3380"/>
    <w:rsid w:val="001B4C1C"/>
    <w:rsid w:val="001C2802"/>
    <w:rsid w:val="001C5BE9"/>
    <w:rsid w:val="001C6453"/>
    <w:rsid w:val="001D0C89"/>
    <w:rsid w:val="001D31D2"/>
    <w:rsid w:val="001D4A2B"/>
    <w:rsid w:val="001D755D"/>
    <w:rsid w:val="001E00B7"/>
    <w:rsid w:val="001E0340"/>
    <w:rsid w:val="001E2E53"/>
    <w:rsid w:val="001E4C09"/>
    <w:rsid w:val="001E57A8"/>
    <w:rsid w:val="001F205C"/>
    <w:rsid w:val="001F40E6"/>
    <w:rsid w:val="001F52E5"/>
    <w:rsid w:val="001F6FE1"/>
    <w:rsid w:val="002035CF"/>
    <w:rsid w:val="00203E87"/>
    <w:rsid w:val="002078C1"/>
    <w:rsid w:val="00211775"/>
    <w:rsid w:val="00211A21"/>
    <w:rsid w:val="0021255C"/>
    <w:rsid w:val="0021380C"/>
    <w:rsid w:val="00214414"/>
    <w:rsid w:val="002146E7"/>
    <w:rsid w:val="002163FF"/>
    <w:rsid w:val="0021646F"/>
    <w:rsid w:val="00223EDB"/>
    <w:rsid w:val="002243DD"/>
    <w:rsid w:val="002253EE"/>
    <w:rsid w:val="002267FE"/>
    <w:rsid w:val="00226920"/>
    <w:rsid w:val="00231CF7"/>
    <w:rsid w:val="00232B70"/>
    <w:rsid w:val="00233AA2"/>
    <w:rsid w:val="0023444A"/>
    <w:rsid w:val="002356DC"/>
    <w:rsid w:val="002413CA"/>
    <w:rsid w:val="002420AD"/>
    <w:rsid w:val="002432FC"/>
    <w:rsid w:val="002439B6"/>
    <w:rsid w:val="00245273"/>
    <w:rsid w:val="002464E0"/>
    <w:rsid w:val="0024768A"/>
    <w:rsid w:val="00252108"/>
    <w:rsid w:val="0025451C"/>
    <w:rsid w:val="00261716"/>
    <w:rsid w:val="002627A7"/>
    <w:rsid w:val="00262E3D"/>
    <w:rsid w:val="00264DC7"/>
    <w:rsid w:val="0026609A"/>
    <w:rsid w:val="00271638"/>
    <w:rsid w:val="002725D4"/>
    <w:rsid w:val="00280334"/>
    <w:rsid w:val="00282D26"/>
    <w:rsid w:val="0028718C"/>
    <w:rsid w:val="002908EB"/>
    <w:rsid w:val="00291BA9"/>
    <w:rsid w:val="0029219A"/>
    <w:rsid w:val="002921AC"/>
    <w:rsid w:val="00294644"/>
    <w:rsid w:val="00295251"/>
    <w:rsid w:val="002A03BC"/>
    <w:rsid w:val="002A081A"/>
    <w:rsid w:val="002A22B2"/>
    <w:rsid w:val="002A453F"/>
    <w:rsid w:val="002A5D89"/>
    <w:rsid w:val="002B08B9"/>
    <w:rsid w:val="002B119A"/>
    <w:rsid w:val="002B25E7"/>
    <w:rsid w:val="002B5AFB"/>
    <w:rsid w:val="002B641A"/>
    <w:rsid w:val="002B6746"/>
    <w:rsid w:val="002C1136"/>
    <w:rsid w:val="002C1871"/>
    <w:rsid w:val="002C27B3"/>
    <w:rsid w:val="002C53B5"/>
    <w:rsid w:val="002C5E95"/>
    <w:rsid w:val="002C717C"/>
    <w:rsid w:val="002D09E4"/>
    <w:rsid w:val="002D0C2D"/>
    <w:rsid w:val="002D745C"/>
    <w:rsid w:val="002D749F"/>
    <w:rsid w:val="002E1122"/>
    <w:rsid w:val="002E3E60"/>
    <w:rsid w:val="002E7A0B"/>
    <w:rsid w:val="002E7B01"/>
    <w:rsid w:val="002F1059"/>
    <w:rsid w:val="002F1AE9"/>
    <w:rsid w:val="002F5BF5"/>
    <w:rsid w:val="002F6FE5"/>
    <w:rsid w:val="00300C2C"/>
    <w:rsid w:val="00301D74"/>
    <w:rsid w:val="00302789"/>
    <w:rsid w:val="00303ED9"/>
    <w:rsid w:val="00306A6E"/>
    <w:rsid w:val="00306C32"/>
    <w:rsid w:val="00312639"/>
    <w:rsid w:val="0031412A"/>
    <w:rsid w:val="00321259"/>
    <w:rsid w:val="00321D14"/>
    <w:rsid w:val="00321DFF"/>
    <w:rsid w:val="0032339D"/>
    <w:rsid w:val="003241C8"/>
    <w:rsid w:val="0032445F"/>
    <w:rsid w:val="003274A2"/>
    <w:rsid w:val="00330B32"/>
    <w:rsid w:val="00330F40"/>
    <w:rsid w:val="00334BE8"/>
    <w:rsid w:val="0033509C"/>
    <w:rsid w:val="00336111"/>
    <w:rsid w:val="00336A13"/>
    <w:rsid w:val="00336F98"/>
    <w:rsid w:val="00343EC6"/>
    <w:rsid w:val="00344F91"/>
    <w:rsid w:val="00345D03"/>
    <w:rsid w:val="00345D4A"/>
    <w:rsid w:val="00353C2B"/>
    <w:rsid w:val="0035638C"/>
    <w:rsid w:val="00363242"/>
    <w:rsid w:val="00363CB7"/>
    <w:rsid w:val="00366C60"/>
    <w:rsid w:val="0036755F"/>
    <w:rsid w:val="00371931"/>
    <w:rsid w:val="00373FCB"/>
    <w:rsid w:val="0037562C"/>
    <w:rsid w:val="00375BC7"/>
    <w:rsid w:val="00376B6A"/>
    <w:rsid w:val="00377562"/>
    <w:rsid w:val="00380AE9"/>
    <w:rsid w:val="003846A3"/>
    <w:rsid w:val="0038483B"/>
    <w:rsid w:val="00386C50"/>
    <w:rsid w:val="00386EAD"/>
    <w:rsid w:val="00394387"/>
    <w:rsid w:val="00394DFF"/>
    <w:rsid w:val="00396690"/>
    <w:rsid w:val="00396F16"/>
    <w:rsid w:val="00397B3A"/>
    <w:rsid w:val="00397D9B"/>
    <w:rsid w:val="003A4034"/>
    <w:rsid w:val="003A6040"/>
    <w:rsid w:val="003A618E"/>
    <w:rsid w:val="003A7455"/>
    <w:rsid w:val="003B3FA4"/>
    <w:rsid w:val="003B4206"/>
    <w:rsid w:val="003B4CD9"/>
    <w:rsid w:val="003B5F7E"/>
    <w:rsid w:val="003B6E13"/>
    <w:rsid w:val="003C06B5"/>
    <w:rsid w:val="003C34B3"/>
    <w:rsid w:val="003C3EF5"/>
    <w:rsid w:val="003C4598"/>
    <w:rsid w:val="003C6C3E"/>
    <w:rsid w:val="003D37B8"/>
    <w:rsid w:val="003D4B51"/>
    <w:rsid w:val="003D51AA"/>
    <w:rsid w:val="003E0CEF"/>
    <w:rsid w:val="003E1CB0"/>
    <w:rsid w:val="003E4ADC"/>
    <w:rsid w:val="003E521E"/>
    <w:rsid w:val="003E7364"/>
    <w:rsid w:val="003E7541"/>
    <w:rsid w:val="003F0C39"/>
    <w:rsid w:val="003F1687"/>
    <w:rsid w:val="003F4D9A"/>
    <w:rsid w:val="003F5091"/>
    <w:rsid w:val="003F5A3E"/>
    <w:rsid w:val="003F6942"/>
    <w:rsid w:val="004018F2"/>
    <w:rsid w:val="00401D2D"/>
    <w:rsid w:val="004047F7"/>
    <w:rsid w:val="00404F7E"/>
    <w:rsid w:val="00404F87"/>
    <w:rsid w:val="00407792"/>
    <w:rsid w:val="00414338"/>
    <w:rsid w:val="0041443E"/>
    <w:rsid w:val="004155AE"/>
    <w:rsid w:val="00415AEF"/>
    <w:rsid w:val="00415D74"/>
    <w:rsid w:val="004210CC"/>
    <w:rsid w:val="0042602C"/>
    <w:rsid w:val="004302D2"/>
    <w:rsid w:val="00431084"/>
    <w:rsid w:val="00433ECC"/>
    <w:rsid w:val="004355D6"/>
    <w:rsid w:val="00437388"/>
    <w:rsid w:val="00441658"/>
    <w:rsid w:val="0044199A"/>
    <w:rsid w:val="00441F5C"/>
    <w:rsid w:val="00443160"/>
    <w:rsid w:val="0044331B"/>
    <w:rsid w:val="00443539"/>
    <w:rsid w:val="00443B59"/>
    <w:rsid w:val="0044482A"/>
    <w:rsid w:val="00447EA9"/>
    <w:rsid w:val="00452EEE"/>
    <w:rsid w:val="00455325"/>
    <w:rsid w:val="00460138"/>
    <w:rsid w:val="0046095F"/>
    <w:rsid w:val="00461B80"/>
    <w:rsid w:val="004624BD"/>
    <w:rsid w:val="00463CD5"/>
    <w:rsid w:val="00465C2C"/>
    <w:rsid w:val="00466CC1"/>
    <w:rsid w:val="0047047D"/>
    <w:rsid w:val="00470566"/>
    <w:rsid w:val="00475C80"/>
    <w:rsid w:val="00477CF8"/>
    <w:rsid w:val="00477E21"/>
    <w:rsid w:val="00481152"/>
    <w:rsid w:val="0048133C"/>
    <w:rsid w:val="0048219C"/>
    <w:rsid w:val="00484A17"/>
    <w:rsid w:val="004905FB"/>
    <w:rsid w:val="00495A08"/>
    <w:rsid w:val="004A0774"/>
    <w:rsid w:val="004A48E6"/>
    <w:rsid w:val="004A636D"/>
    <w:rsid w:val="004B3485"/>
    <w:rsid w:val="004B394C"/>
    <w:rsid w:val="004B4A3B"/>
    <w:rsid w:val="004B58CE"/>
    <w:rsid w:val="004B60E2"/>
    <w:rsid w:val="004B6B4F"/>
    <w:rsid w:val="004B763E"/>
    <w:rsid w:val="004C4CB6"/>
    <w:rsid w:val="004C6849"/>
    <w:rsid w:val="004C6B3D"/>
    <w:rsid w:val="004D0A0E"/>
    <w:rsid w:val="004D3B9B"/>
    <w:rsid w:val="004E162A"/>
    <w:rsid w:val="004E1DA0"/>
    <w:rsid w:val="004E363A"/>
    <w:rsid w:val="004E499A"/>
    <w:rsid w:val="004E526F"/>
    <w:rsid w:val="004E59D8"/>
    <w:rsid w:val="004E5A09"/>
    <w:rsid w:val="004F1254"/>
    <w:rsid w:val="004F33F4"/>
    <w:rsid w:val="004F35F9"/>
    <w:rsid w:val="004F3BF3"/>
    <w:rsid w:val="004F4842"/>
    <w:rsid w:val="004F78EF"/>
    <w:rsid w:val="004F795C"/>
    <w:rsid w:val="00502CAF"/>
    <w:rsid w:val="00504199"/>
    <w:rsid w:val="00505E6A"/>
    <w:rsid w:val="00506B84"/>
    <w:rsid w:val="005072A2"/>
    <w:rsid w:val="00510BE8"/>
    <w:rsid w:val="00511206"/>
    <w:rsid w:val="00513423"/>
    <w:rsid w:val="005149DC"/>
    <w:rsid w:val="00523505"/>
    <w:rsid w:val="00523A2D"/>
    <w:rsid w:val="00524D0A"/>
    <w:rsid w:val="005277EE"/>
    <w:rsid w:val="00527A44"/>
    <w:rsid w:val="00532B28"/>
    <w:rsid w:val="0053595B"/>
    <w:rsid w:val="00535C56"/>
    <w:rsid w:val="005372D2"/>
    <w:rsid w:val="00537617"/>
    <w:rsid w:val="005422FE"/>
    <w:rsid w:val="005430C0"/>
    <w:rsid w:val="00546184"/>
    <w:rsid w:val="00553D36"/>
    <w:rsid w:val="00554FBA"/>
    <w:rsid w:val="00554FE3"/>
    <w:rsid w:val="00556B09"/>
    <w:rsid w:val="00556EAD"/>
    <w:rsid w:val="00560BBF"/>
    <w:rsid w:val="0056194D"/>
    <w:rsid w:val="00562560"/>
    <w:rsid w:val="00564D94"/>
    <w:rsid w:val="00564F5C"/>
    <w:rsid w:val="005656B6"/>
    <w:rsid w:val="00565EF2"/>
    <w:rsid w:val="00566B12"/>
    <w:rsid w:val="0056747B"/>
    <w:rsid w:val="0057027C"/>
    <w:rsid w:val="00570606"/>
    <w:rsid w:val="00573D83"/>
    <w:rsid w:val="005742D3"/>
    <w:rsid w:val="0057705A"/>
    <w:rsid w:val="00577B01"/>
    <w:rsid w:val="0058170B"/>
    <w:rsid w:val="0058266F"/>
    <w:rsid w:val="00583D07"/>
    <w:rsid w:val="00585124"/>
    <w:rsid w:val="00585254"/>
    <w:rsid w:val="005877E3"/>
    <w:rsid w:val="00590722"/>
    <w:rsid w:val="005928ED"/>
    <w:rsid w:val="00592D82"/>
    <w:rsid w:val="005935C5"/>
    <w:rsid w:val="00593D29"/>
    <w:rsid w:val="0059760B"/>
    <w:rsid w:val="005976C7"/>
    <w:rsid w:val="005977D5"/>
    <w:rsid w:val="00597E11"/>
    <w:rsid w:val="005A056F"/>
    <w:rsid w:val="005A11A7"/>
    <w:rsid w:val="005A2531"/>
    <w:rsid w:val="005A2C46"/>
    <w:rsid w:val="005A4B76"/>
    <w:rsid w:val="005A511F"/>
    <w:rsid w:val="005A586C"/>
    <w:rsid w:val="005A6BC4"/>
    <w:rsid w:val="005B0851"/>
    <w:rsid w:val="005B347A"/>
    <w:rsid w:val="005B61F8"/>
    <w:rsid w:val="005B7E7F"/>
    <w:rsid w:val="005C0A6B"/>
    <w:rsid w:val="005C6BD8"/>
    <w:rsid w:val="005D1319"/>
    <w:rsid w:val="005D27B7"/>
    <w:rsid w:val="005D5133"/>
    <w:rsid w:val="005D63A6"/>
    <w:rsid w:val="005D7449"/>
    <w:rsid w:val="005E0438"/>
    <w:rsid w:val="005E1834"/>
    <w:rsid w:val="005E1AEF"/>
    <w:rsid w:val="005E1E1B"/>
    <w:rsid w:val="005E68A4"/>
    <w:rsid w:val="005E70CF"/>
    <w:rsid w:val="005F21B0"/>
    <w:rsid w:val="005F31DF"/>
    <w:rsid w:val="005F537A"/>
    <w:rsid w:val="00600B6A"/>
    <w:rsid w:val="00601307"/>
    <w:rsid w:val="006017D2"/>
    <w:rsid w:val="00601D5F"/>
    <w:rsid w:val="00604792"/>
    <w:rsid w:val="00605FE5"/>
    <w:rsid w:val="0061044E"/>
    <w:rsid w:val="00611924"/>
    <w:rsid w:val="0061454E"/>
    <w:rsid w:val="00622A16"/>
    <w:rsid w:val="006239F7"/>
    <w:rsid w:val="006312EE"/>
    <w:rsid w:val="00631559"/>
    <w:rsid w:val="00631C26"/>
    <w:rsid w:val="0063468B"/>
    <w:rsid w:val="00634B54"/>
    <w:rsid w:val="006365B0"/>
    <w:rsid w:val="00641A4D"/>
    <w:rsid w:val="006435C4"/>
    <w:rsid w:val="00643887"/>
    <w:rsid w:val="006454E2"/>
    <w:rsid w:val="00645F8D"/>
    <w:rsid w:val="006463AC"/>
    <w:rsid w:val="00650764"/>
    <w:rsid w:val="00650F78"/>
    <w:rsid w:val="006513D8"/>
    <w:rsid w:val="00653248"/>
    <w:rsid w:val="00654A05"/>
    <w:rsid w:val="00655B5D"/>
    <w:rsid w:val="00656A33"/>
    <w:rsid w:val="00656C3A"/>
    <w:rsid w:val="00657259"/>
    <w:rsid w:val="00662721"/>
    <w:rsid w:val="0066273C"/>
    <w:rsid w:val="00663085"/>
    <w:rsid w:val="00663513"/>
    <w:rsid w:val="006646B7"/>
    <w:rsid w:val="00664EED"/>
    <w:rsid w:val="00665D32"/>
    <w:rsid w:val="00666CBB"/>
    <w:rsid w:val="006701D1"/>
    <w:rsid w:val="00670954"/>
    <w:rsid w:val="0067163C"/>
    <w:rsid w:val="0067540A"/>
    <w:rsid w:val="00676980"/>
    <w:rsid w:val="00677EA3"/>
    <w:rsid w:val="006808F5"/>
    <w:rsid w:val="00680A14"/>
    <w:rsid w:val="00683AFB"/>
    <w:rsid w:val="00686713"/>
    <w:rsid w:val="00686D78"/>
    <w:rsid w:val="00687022"/>
    <w:rsid w:val="00687902"/>
    <w:rsid w:val="00690510"/>
    <w:rsid w:val="00691D46"/>
    <w:rsid w:val="006931CD"/>
    <w:rsid w:val="00693A6E"/>
    <w:rsid w:val="006958F9"/>
    <w:rsid w:val="0069659F"/>
    <w:rsid w:val="00697275"/>
    <w:rsid w:val="006A1E23"/>
    <w:rsid w:val="006A34EF"/>
    <w:rsid w:val="006A62D2"/>
    <w:rsid w:val="006A73CB"/>
    <w:rsid w:val="006B7BF1"/>
    <w:rsid w:val="006C1C6B"/>
    <w:rsid w:val="006C2577"/>
    <w:rsid w:val="006C2C52"/>
    <w:rsid w:val="006C3736"/>
    <w:rsid w:val="006C3C84"/>
    <w:rsid w:val="006C77CA"/>
    <w:rsid w:val="006C7DEA"/>
    <w:rsid w:val="006D0910"/>
    <w:rsid w:val="006D14B6"/>
    <w:rsid w:val="006D3AA8"/>
    <w:rsid w:val="006D5A5E"/>
    <w:rsid w:val="006E0874"/>
    <w:rsid w:val="006E136F"/>
    <w:rsid w:val="006E314A"/>
    <w:rsid w:val="006E4C58"/>
    <w:rsid w:val="006E6A32"/>
    <w:rsid w:val="006E6CF8"/>
    <w:rsid w:val="006E7EA5"/>
    <w:rsid w:val="006F08F3"/>
    <w:rsid w:val="006F3140"/>
    <w:rsid w:val="006F3902"/>
    <w:rsid w:val="006F3EC6"/>
    <w:rsid w:val="006F5232"/>
    <w:rsid w:val="006F5D33"/>
    <w:rsid w:val="007002D0"/>
    <w:rsid w:val="00703FA6"/>
    <w:rsid w:val="00705C6B"/>
    <w:rsid w:val="00705EB8"/>
    <w:rsid w:val="007067FE"/>
    <w:rsid w:val="00710B72"/>
    <w:rsid w:val="00713886"/>
    <w:rsid w:val="00716256"/>
    <w:rsid w:val="00717471"/>
    <w:rsid w:val="00717A67"/>
    <w:rsid w:val="007208C5"/>
    <w:rsid w:val="00722438"/>
    <w:rsid w:val="007227A1"/>
    <w:rsid w:val="007242CD"/>
    <w:rsid w:val="00725586"/>
    <w:rsid w:val="00727248"/>
    <w:rsid w:val="0073336F"/>
    <w:rsid w:val="0073362E"/>
    <w:rsid w:val="00735494"/>
    <w:rsid w:val="00735C41"/>
    <w:rsid w:val="00735F07"/>
    <w:rsid w:val="0073792F"/>
    <w:rsid w:val="00740B6C"/>
    <w:rsid w:val="00742170"/>
    <w:rsid w:val="00742222"/>
    <w:rsid w:val="007423FD"/>
    <w:rsid w:val="007437D9"/>
    <w:rsid w:val="00745AC4"/>
    <w:rsid w:val="00751350"/>
    <w:rsid w:val="0075613B"/>
    <w:rsid w:val="007600B3"/>
    <w:rsid w:val="0076060D"/>
    <w:rsid w:val="00760798"/>
    <w:rsid w:val="00761600"/>
    <w:rsid w:val="00763ED6"/>
    <w:rsid w:val="00763F7D"/>
    <w:rsid w:val="00766051"/>
    <w:rsid w:val="00766253"/>
    <w:rsid w:val="00767E24"/>
    <w:rsid w:val="00773500"/>
    <w:rsid w:val="00774881"/>
    <w:rsid w:val="007758EB"/>
    <w:rsid w:val="00776550"/>
    <w:rsid w:val="00776A60"/>
    <w:rsid w:val="007824D3"/>
    <w:rsid w:val="00783DF8"/>
    <w:rsid w:val="00785A10"/>
    <w:rsid w:val="00787292"/>
    <w:rsid w:val="00791C7B"/>
    <w:rsid w:val="007A0660"/>
    <w:rsid w:val="007A09F9"/>
    <w:rsid w:val="007A1AAE"/>
    <w:rsid w:val="007A2DA4"/>
    <w:rsid w:val="007A3272"/>
    <w:rsid w:val="007A4E31"/>
    <w:rsid w:val="007A51DD"/>
    <w:rsid w:val="007A7216"/>
    <w:rsid w:val="007B1DCD"/>
    <w:rsid w:val="007B4406"/>
    <w:rsid w:val="007C0809"/>
    <w:rsid w:val="007C2284"/>
    <w:rsid w:val="007C3346"/>
    <w:rsid w:val="007C4CE3"/>
    <w:rsid w:val="007C6874"/>
    <w:rsid w:val="007C69DB"/>
    <w:rsid w:val="007C73E4"/>
    <w:rsid w:val="007C74FA"/>
    <w:rsid w:val="007D060A"/>
    <w:rsid w:val="007D20AA"/>
    <w:rsid w:val="007D5C64"/>
    <w:rsid w:val="007D7192"/>
    <w:rsid w:val="007E187A"/>
    <w:rsid w:val="007E1B6D"/>
    <w:rsid w:val="007E2571"/>
    <w:rsid w:val="007E2A3A"/>
    <w:rsid w:val="007E3E5A"/>
    <w:rsid w:val="007E4066"/>
    <w:rsid w:val="007E4869"/>
    <w:rsid w:val="007E7CA0"/>
    <w:rsid w:val="007E7E60"/>
    <w:rsid w:val="007F0028"/>
    <w:rsid w:val="007F013C"/>
    <w:rsid w:val="007F031D"/>
    <w:rsid w:val="007F126C"/>
    <w:rsid w:val="007F3432"/>
    <w:rsid w:val="007F4811"/>
    <w:rsid w:val="007F661D"/>
    <w:rsid w:val="007F6FB7"/>
    <w:rsid w:val="007F7BA2"/>
    <w:rsid w:val="0080045D"/>
    <w:rsid w:val="00801029"/>
    <w:rsid w:val="00804F59"/>
    <w:rsid w:val="008051E7"/>
    <w:rsid w:val="00805F72"/>
    <w:rsid w:val="00810E5F"/>
    <w:rsid w:val="00811049"/>
    <w:rsid w:val="00814598"/>
    <w:rsid w:val="00814F5F"/>
    <w:rsid w:val="00815414"/>
    <w:rsid w:val="008177BD"/>
    <w:rsid w:val="00820256"/>
    <w:rsid w:val="0083101E"/>
    <w:rsid w:val="0083119F"/>
    <w:rsid w:val="0083160A"/>
    <w:rsid w:val="0083405B"/>
    <w:rsid w:val="008362EB"/>
    <w:rsid w:val="00836538"/>
    <w:rsid w:val="00836D2F"/>
    <w:rsid w:val="00837344"/>
    <w:rsid w:val="0083742D"/>
    <w:rsid w:val="008408A1"/>
    <w:rsid w:val="0084198A"/>
    <w:rsid w:val="008422A6"/>
    <w:rsid w:val="00845B9D"/>
    <w:rsid w:val="00845D3A"/>
    <w:rsid w:val="00847BDC"/>
    <w:rsid w:val="008524EE"/>
    <w:rsid w:val="008526F2"/>
    <w:rsid w:val="00854B4C"/>
    <w:rsid w:val="00855D23"/>
    <w:rsid w:val="00857ADB"/>
    <w:rsid w:val="00857CCC"/>
    <w:rsid w:val="00857FFB"/>
    <w:rsid w:val="008608D0"/>
    <w:rsid w:val="0086190C"/>
    <w:rsid w:val="00863837"/>
    <w:rsid w:val="00863C39"/>
    <w:rsid w:val="008667A0"/>
    <w:rsid w:val="0087103D"/>
    <w:rsid w:val="0087169A"/>
    <w:rsid w:val="008732E1"/>
    <w:rsid w:val="00873FFF"/>
    <w:rsid w:val="008741E2"/>
    <w:rsid w:val="00875935"/>
    <w:rsid w:val="0087644C"/>
    <w:rsid w:val="00876F4C"/>
    <w:rsid w:val="00877C38"/>
    <w:rsid w:val="00880B02"/>
    <w:rsid w:val="00882BDC"/>
    <w:rsid w:val="00884B38"/>
    <w:rsid w:val="0089017C"/>
    <w:rsid w:val="008916E5"/>
    <w:rsid w:val="008936C4"/>
    <w:rsid w:val="00896745"/>
    <w:rsid w:val="008A3518"/>
    <w:rsid w:val="008A410E"/>
    <w:rsid w:val="008A6BB9"/>
    <w:rsid w:val="008B04C1"/>
    <w:rsid w:val="008B26D2"/>
    <w:rsid w:val="008B27C0"/>
    <w:rsid w:val="008B6380"/>
    <w:rsid w:val="008C2556"/>
    <w:rsid w:val="008C6CD9"/>
    <w:rsid w:val="008C775B"/>
    <w:rsid w:val="008D155D"/>
    <w:rsid w:val="008D2EBA"/>
    <w:rsid w:val="008D5C5C"/>
    <w:rsid w:val="008D6013"/>
    <w:rsid w:val="008E0F86"/>
    <w:rsid w:val="008E1C01"/>
    <w:rsid w:val="008E40B9"/>
    <w:rsid w:val="008E4570"/>
    <w:rsid w:val="008E7DDF"/>
    <w:rsid w:val="008F00BF"/>
    <w:rsid w:val="008F20F9"/>
    <w:rsid w:val="008F4CFB"/>
    <w:rsid w:val="008F63D2"/>
    <w:rsid w:val="008F755D"/>
    <w:rsid w:val="008F7B32"/>
    <w:rsid w:val="00900AB6"/>
    <w:rsid w:val="00900E58"/>
    <w:rsid w:val="00901891"/>
    <w:rsid w:val="009026D0"/>
    <w:rsid w:val="00902750"/>
    <w:rsid w:val="00902F82"/>
    <w:rsid w:val="00907A77"/>
    <w:rsid w:val="00910D2D"/>
    <w:rsid w:val="00910E31"/>
    <w:rsid w:val="00911889"/>
    <w:rsid w:val="00911AB3"/>
    <w:rsid w:val="00915118"/>
    <w:rsid w:val="0091618B"/>
    <w:rsid w:val="0092053C"/>
    <w:rsid w:val="00922D21"/>
    <w:rsid w:val="00925B19"/>
    <w:rsid w:val="009268B4"/>
    <w:rsid w:val="00930578"/>
    <w:rsid w:val="00931A21"/>
    <w:rsid w:val="009329FB"/>
    <w:rsid w:val="00932C78"/>
    <w:rsid w:val="00933FDF"/>
    <w:rsid w:val="00934C2E"/>
    <w:rsid w:val="009354E7"/>
    <w:rsid w:val="00935910"/>
    <w:rsid w:val="00936F57"/>
    <w:rsid w:val="00937872"/>
    <w:rsid w:val="00937927"/>
    <w:rsid w:val="009447E4"/>
    <w:rsid w:val="0094719E"/>
    <w:rsid w:val="00947A5D"/>
    <w:rsid w:val="009538A9"/>
    <w:rsid w:val="00955EB6"/>
    <w:rsid w:val="009564C2"/>
    <w:rsid w:val="009569D2"/>
    <w:rsid w:val="00957C32"/>
    <w:rsid w:val="00961FEF"/>
    <w:rsid w:val="009641AF"/>
    <w:rsid w:val="009642C0"/>
    <w:rsid w:val="00964AFC"/>
    <w:rsid w:val="00965A72"/>
    <w:rsid w:val="009674C4"/>
    <w:rsid w:val="0097170F"/>
    <w:rsid w:val="00972E9D"/>
    <w:rsid w:val="0097429C"/>
    <w:rsid w:val="00974BCF"/>
    <w:rsid w:val="009761AD"/>
    <w:rsid w:val="00976222"/>
    <w:rsid w:val="00977821"/>
    <w:rsid w:val="00977AC1"/>
    <w:rsid w:val="009812B9"/>
    <w:rsid w:val="0098479C"/>
    <w:rsid w:val="00985FE0"/>
    <w:rsid w:val="0098601C"/>
    <w:rsid w:val="009965F9"/>
    <w:rsid w:val="00997477"/>
    <w:rsid w:val="0099755F"/>
    <w:rsid w:val="009A12B8"/>
    <w:rsid w:val="009A26C5"/>
    <w:rsid w:val="009A2A7E"/>
    <w:rsid w:val="009A3ABE"/>
    <w:rsid w:val="009A4641"/>
    <w:rsid w:val="009A5677"/>
    <w:rsid w:val="009A61A5"/>
    <w:rsid w:val="009A66FA"/>
    <w:rsid w:val="009B2077"/>
    <w:rsid w:val="009B3979"/>
    <w:rsid w:val="009B40A9"/>
    <w:rsid w:val="009C0A58"/>
    <w:rsid w:val="009C271F"/>
    <w:rsid w:val="009C2DE8"/>
    <w:rsid w:val="009D1916"/>
    <w:rsid w:val="009D224E"/>
    <w:rsid w:val="009D2773"/>
    <w:rsid w:val="009E0C00"/>
    <w:rsid w:val="009E4860"/>
    <w:rsid w:val="009E5500"/>
    <w:rsid w:val="009E55CC"/>
    <w:rsid w:val="009E6631"/>
    <w:rsid w:val="009E6C2C"/>
    <w:rsid w:val="009F0089"/>
    <w:rsid w:val="009F0935"/>
    <w:rsid w:val="009F18DC"/>
    <w:rsid w:val="009F270E"/>
    <w:rsid w:val="009F646C"/>
    <w:rsid w:val="009F73D8"/>
    <w:rsid w:val="00A05B2C"/>
    <w:rsid w:val="00A11E6C"/>
    <w:rsid w:val="00A12A47"/>
    <w:rsid w:val="00A15228"/>
    <w:rsid w:val="00A16BD2"/>
    <w:rsid w:val="00A1702A"/>
    <w:rsid w:val="00A20D15"/>
    <w:rsid w:val="00A2303E"/>
    <w:rsid w:val="00A24587"/>
    <w:rsid w:val="00A25B92"/>
    <w:rsid w:val="00A270EE"/>
    <w:rsid w:val="00A2785E"/>
    <w:rsid w:val="00A2790E"/>
    <w:rsid w:val="00A310BC"/>
    <w:rsid w:val="00A34016"/>
    <w:rsid w:val="00A3403D"/>
    <w:rsid w:val="00A35170"/>
    <w:rsid w:val="00A36FFD"/>
    <w:rsid w:val="00A40B96"/>
    <w:rsid w:val="00A42B90"/>
    <w:rsid w:val="00A4303D"/>
    <w:rsid w:val="00A44A9B"/>
    <w:rsid w:val="00A451A0"/>
    <w:rsid w:val="00A472B3"/>
    <w:rsid w:val="00A5083A"/>
    <w:rsid w:val="00A54256"/>
    <w:rsid w:val="00A57975"/>
    <w:rsid w:val="00A57A66"/>
    <w:rsid w:val="00A60304"/>
    <w:rsid w:val="00A60CD1"/>
    <w:rsid w:val="00A61FEE"/>
    <w:rsid w:val="00A62485"/>
    <w:rsid w:val="00A64021"/>
    <w:rsid w:val="00A6419D"/>
    <w:rsid w:val="00A65A09"/>
    <w:rsid w:val="00A65A3A"/>
    <w:rsid w:val="00A65B8A"/>
    <w:rsid w:val="00A65DBC"/>
    <w:rsid w:val="00A665DF"/>
    <w:rsid w:val="00A66724"/>
    <w:rsid w:val="00A71A60"/>
    <w:rsid w:val="00A73AFF"/>
    <w:rsid w:val="00A75076"/>
    <w:rsid w:val="00A775B3"/>
    <w:rsid w:val="00A81D1E"/>
    <w:rsid w:val="00A83719"/>
    <w:rsid w:val="00A838AB"/>
    <w:rsid w:val="00A90791"/>
    <w:rsid w:val="00A91738"/>
    <w:rsid w:val="00A91A02"/>
    <w:rsid w:val="00A929D4"/>
    <w:rsid w:val="00A92ED1"/>
    <w:rsid w:val="00A96566"/>
    <w:rsid w:val="00A96CB8"/>
    <w:rsid w:val="00A976B5"/>
    <w:rsid w:val="00AA1AA1"/>
    <w:rsid w:val="00AA56AD"/>
    <w:rsid w:val="00AB1DE9"/>
    <w:rsid w:val="00AB3919"/>
    <w:rsid w:val="00AB75A7"/>
    <w:rsid w:val="00AC1CA4"/>
    <w:rsid w:val="00AC2008"/>
    <w:rsid w:val="00AC2E86"/>
    <w:rsid w:val="00AC4AD2"/>
    <w:rsid w:val="00AC4F06"/>
    <w:rsid w:val="00AC5F7B"/>
    <w:rsid w:val="00AC6B88"/>
    <w:rsid w:val="00AD3870"/>
    <w:rsid w:val="00AD5876"/>
    <w:rsid w:val="00AD6907"/>
    <w:rsid w:val="00AD6D5D"/>
    <w:rsid w:val="00AD6E06"/>
    <w:rsid w:val="00AD6E39"/>
    <w:rsid w:val="00AD78A5"/>
    <w:rsid w:val="00AE32EC"/>
    <w:rsid w:val="00AE350A"/>
    <w:rsid w:val="00AE7457"/>
    <w:rsid w:val="00AF0618"/>
    <w:rsid w:val="00AF0679"/>
    <w:rsid w:val="00AF06A7"/>
    <w:rsid w:val="00AF1559"/>
    <w:rsid w:val="00AF225E"/>
    <w:rsid w:val="00AF5212"/>
    <w:rsid w:val="00AF6D8E"/>
    <w:rsid w:val="00AF7886"/>
    <w:rsid w:val="00B01799"/>
    <w:rsid w:val="00B05DDD"/>
    <w:rsid w:val="00B11C01"/>
    <w:rsid w:val="00B14787"/>
    <w:rsid w:val="00B17271"/>
    <w:rsid w:val="00B215BF"/>
    <w:rsid w:val="00B25AD4"/>
    <w:rsid w:val="00B3341D"/>
    <w:rsid w:val="00B33DCF"/>
    <w:rsid w:val="00B36137"/>
    <w:rsid w:val="00B36BBA"/>
    <w:rsid w:val="00B37425"/>
    <w:rsid w:val="00B42B50"/>
    <w:rsid w:val="00B43599"/>
    <w:rsid w:val="00B435EC"/>
    <w:rsid w:val="00B4765A"/>
    <w:rsid w:val="00B50973"/>
    <w:rsid w:val="00B54271"/>
    <w:rsid w:val="00B56875"/>
    <w:rsid w:val="00B56CB8"/>
    <w:rsid w:val="00B65EFC"/>
    <w:rsid w:val="00B66C6B"/>
    <w:rsid w:val="00B72D91"/>
    <w:rsid w:val="00B746BF"/>
    <w:rsid w:val="00B75798"/>
    <w:rsid w:val="00B76595"/>
    <w:rsid w:val="00B773D5"/>
    <w:rsid w:val="00B77DA9"/>
    <w:rsid w:val="00B8158A"/>
    <w:rsid w:val="00B85C71"/>
    <w:rsid w:val="00B90649"/>
    <w:rsid w:val="00B915DE"/>
    <w:rsid w:val="00B91A04"/>
    <w:rsid w:val="00B94B84"/>
    <w:rsid w:val="00B953E3"/>
    <w:rsid w:val="00B95BD5"/>
    <w:rsid w:val="00B97EB3"/>
    <w:rsid w:val="00BA1009"/>
    <w:rsid w:val="00BA2CE5"/>
    <w:rsid w:val="00BA5D75"/>
    <w:rsid w:val="00BA6343"/>
    <w:rsid w:val="00BB1071"/>
    <w:rsid w:val="00BB1C3B"/>
    <w:rsid w:val="00BB6A0B"/>
    <w:rsid w:val="00BC12BD"/>
    <w:rsid w:val="00BC1C87"/>
    <w:rsid w:val="00BC35A8"/>
    <w:rsid w:val="00BC4AA3"/>
    <w:rsid w:val="00BC5140"/>
    <w:rsid w:val="00BD1082"/>
    <w:rsid w:val="00BD112B"/>
    <w:rsid w:val="00BD14A3"/>
    <w:rsid w:val="00BD1B11"/>
    <w:rsid w:val="00BD3C0F"/>
    <w:rsid w:val="00BD3F12"/>
    <w:rsid w:val="00BE16FF"/>
    <w:rsid w:val="00BE275D"/>
    <w:rsid w:val="00BE51C5"/>
    <w:rsid w:val="00BE69F7"/>
    <w:rsid w:val="00BE7990"/>
    <w:rsid w:val="00BE7D5C"/>
    <w:rsid w:val="00BF08A1"/>
    <w:rsid w:val="00BF0F8A"/>
    <w:rsid w:val="00BF130E"/>
    <w:rsid w:val="00BF16DC"/>
    <w:rsid w:val="00BF6564"/>
    <w:rsid w:val="00BF6B7C"/>
    <w:rsid w:val="00C015E8"/>
    <w:rsid w:val="00C01EEC"/>
    <w:rsid w:val="00C1435C"/>
    <w:rsid w:val="00C17666"/>
    <w:rsid w:val="00C17D25"/>
    <w:rsid w:val="00C22763"/>
    <w:rsid w:val="00C229D3"/>
    <w:rsid w:val="00C22C82"/>
    <w:rsid w:val="00C257E7"/>
    <w:rsid w:val="00C30C7C"/>
    <w:rsid w:val="00C33861"/>
    <w:rsid w:val="00C37007"/>
    <w:rsid w:val="00C40E29"/>
    <w:rsid w:val="00C43994"/>
    <w:rsid w:val="00C43E58"/>
    <w:rsid w:val="00C44949"/>
    <w:rsid w:val="00C460F8"/>
    <w:rsid w:val="00C47F7A"/>
    <w:rsid w:val="00C52D3D"/>
    <w:rsid w:val="00C54286"/>
    <w:rsid w:val="00C56527"/>
    <w:rsid w:val="00C57781"/>
    <w:rsid w:val="00C57D99"/>
    <w:rsid w:val="00C60E06"/>
    <w:rsid w:val="00C6203F"/>
    <w:rsid w:val="00C62D44"/>
    <w:rsid w:val="00C63E85"/>
    <w:rsid w:val="00C64CC7"/>
    <w:rsid w:val="00C71E9D"/>
    <w:rsid w:val="00C73F2C"/>
    <w:rsid w:val="00C75228"/>
    <w:rsid w:val="00C7537D"/>
    <w:rsid w:val="00C75646"/>
    <w:rsid w:val="00C75E5C"/>
    <w:rsid w:val="00C83C8D"/>
    <w:rsid w:val="00C84261"/>
    <w:rsid w:val="00C84645"/>
    <w:rsid w:val="00C857AF"/>
    <w:rsid w:val="00C876C9"/>
    <w:rsid w:val="00C9086B"/>
    <w:rsid w:val="00C9301E"/>
    <w:rsid w:val="00C9331A"/>
    <w:rsid w:val="00C93C57"/>
    <w:rsid w:val="00C94C4F"/>
    <w:rsid w:val="00CA12DF"/>
    <w:rsid w:val="00CA2232"/>
    <w:rsid w:val="00CA2FC3"/>
    <w:rsid w:val="00CA4510"/>
    <w:rsid w:val="00CA77C0"/>
    <w:rsid w:val="00CB28AC"/>
    <w:rsid w:val="00CB4856"/>
    <w:rsid w:val="00CB5A84"/>
    <w:rsid w:val="00CB7868"/>
    <w:rsid w:val="00CC0648"/>
    <w:rsid w:val="00CC23AB"/>
    <w:rsid w:val="00CC4AA4"/>
    <w:rsid w:val="00CC4F1A"/>
    <w:rsid w:val="00CC5A54"/>
    <w:rsid w:val="00CC5F78"/>
    <w:rsid w:val="00CD0527"/>
    <w:rsid w:val="00CD3507"/>
    <w:rsid w:val="00CD373C"/>
    <w:rsid w:val="00CD5EDF"/>
    <w:rsid w:val="00CD6860"/>
    <w:rsid w:val="00CE27C9"/>
    <w:rsid w:val="00CE36A2"/>
    <w:rsid w:val="00CE3984"/>
    <w:rsid w:val="00CE3F17"/>
    <w:rsid w:val="00CE5FEC"/>
    <w:rsid w:val="00CE63E9"/>
    <w:rsid w:val="00CF5DC6"/>
    <w:rsid w:val="00CF6405"/>
    <w:rsid w:val="00CF74B5"/>
    <w:rsid w:val="00D00252"/>
    <w:rsid w:val="00D00317"/>
    <w:rsid w:val="00D0111A"/>
    <w:rsid w:val="00D04717"/>
    <w:rsid w:val="00D05570"/>
    <w:rsid w:val="00D065BA"/>
    <w:rsid w:val="00D06F60"/>
    <w:rsid w:val="00D1065D"/>
    <w:rsid w:val="00D10F14"/>
    <w:rsid w:val="00D11157"/>
    <w:rsid w:val="00D11B1D"/>
    <w:rsid w:val="00D13602"/>
    <w:rsid w:val="00D1791B"/>
    <w:rsid w:val="00D23908"/>
    <w:rsid w:val="00D24D1C"/>
    <w:rsid w:val="00D26698"/>
    <w:rsid w:val="00D33915"/>
    <w:rsid w:val="00D34308"/>
    <w:rsid w:val="00D346B4"/>
    <w:rsid w:val="00D34937"/>
    <w:rsid w:val="00D379FD"/>
    <w:rsid w:val="00D37FD6"/>
    <w:rsid w:val="00D40525"/>
    <w:rsid w:val="00D426E8"/>
    <w:rsid w:val="00D43A09"/>
    <w:rsid w:val="00D44984"/>
    <w:rsid w:val="00D4576B"/>
    <w:rsid w:val="00D53D37"/>
    <w:rsid w:val="00D542F4"/>
    <w:rsid w:val="00D545B1"/>
    <w:rsid w:val="00D54A0A"/>
    <w:rsid w:val="00D55768"/>
    <w:rsid w:val="00D55ED6"/>
    <w:rsid w:val="00D57519"/>
    <w:rsid w:val="00D606CF"/>
    <w:rsid w:val="00D66CA5"/>
    <w:rsid w:val="00D67BA8"/>
    <w:rsid w:val="00D735CF"/>
    <w:rsid w:val="00D73BAD"/>
    <w:rsid w:val="00D75BE4"/>
    <w:rsid w:val="00D80129"/>
    <w:rsid w:val="00D82BB2"/>
    <w:rsid w:val="00D83569"/>
    <w:rsid w:val="00D84699"/>
    <w:rsid w:val="00D855E5"/>
    <w:rsid w:val="00D917F4"/>
    <w:rsid w:val="00D9488F"/>
    <w:rsid w:val="00D968F6"/>
    <w:rsid w:val="00D97866"/>
    <w:rsid w:val="00D97C6B"/>
    <w:rsid w:val="00DA097B"/>
    <w:rsid w:val="00DA118E"/>
    <w:rsid w:val="00DA2DB8"/>
    <w:rsid w:val="00DA41B2"/>
    <w:rsid w:val="00DA4399"/>
    <w:rsid w:val="00DA6ADA"/>
    <w:rsid w:val="00DA6BE2"/>
    <w:rsid w:val="00DA6EDB"/>
    <w:rsid w:val="00DB0DE1"/>
    <w:rsid w:val="00DB11C9"/>
    <w:rsid w:val="00DB61FE"/>
    <w:rsid w:val="00DC0031"/>
    <w:rsid w:val="00DC08D5"/>
    <w:rsid w:val="00DC36A4"/>
    <w:rsid w:val="00DC3EEB"/>
    <w:rsid w:val="00DC5585"/>
    <w:rsid w:val="00DC5B27"/>
    <w:rsid w:val="00DC70B1"/>
    <w:rsid w:val="00DC7305"/>
    <w:rsid w:val="00DC7932"/>
    <w:rsid w:val="00DD1400"/>
    <w:rsid w:val="00DD19F4"/>
    <w:rsid w:val="00DD59EC"/>
    <w:rsid w:val="00DD5E4D"/>
    <w:rsid w:val="00DE1113"/>
    <w:rsid w:val="00DE1317"/>
    <w:rsid w:val="00DE1E78"/>
    <w:rsid w:val="00DE22E5"/>
    <w:rsid w:val="00DE49D7"/>
    <w:rsid w:val="00DF1687"/>
    <w:rsid w:val="00DF1AA3"/>
    <w:rsid w:val="00DF46CB"/>
    <w:rsid w:val="00DF5D11"/>
    <w:rsid w:val="00DF6D3E"/>
    <w:rsid w:val="00DF6D41"/>
    <w:rsid w:val="00DF75CE"/>
    <w:rsid w:val="00E0047A"/>
    <w:rsid w:val="00E027FD"/>
    <w:rsid w:val="00E0513A"/>
    <w:rsid w:val="00E0513B"/>
    <w:rsid w:val="00E059A3"/>
    <w:rsid w:val="00E10447"/>
    <w:rsid w:val="00E126D0"/>
    <w:rsid w:val="00E131CC"/>
    <w:rsid w:val="00E14ED5"/>
    <w:rsid w:val="00E153EE"/>
    <w:rsid w:val="00E2044C"/>
    <w:rsid w:val="00E211F6"/>
    <w:rsid w:val="00E25108"/>
    <w:rsid w:val="00E2520B"/>
    <w:rsid w:val="00E26359"/>
    <w:rsid w:val="00E32758"/>
    <w:rsid w:val="00E33D06"/>
    <w:rsid w:val="00E3579A"/>
    <w:rsid w:val="00E35F49"/>
    <w:rsid w:val="00E3765D"/>
    <w:rsid w:val="00E37874"/>
    <w:rsid w:val="00E40ABA"/>
    <w:rsid w:val="00E40F65"/>
    <w:rsid w:val="00E41086"/>
    <w:rsid w:val="00E43A46"/>
    <w:rsid w:val="00E44360"/>
    <w:rsid w:val="00E45A6C"/>
    <w:rsid w:val="00E502CF"/>
    <w:rsid w:val="00E5057F"/>
    <w:rsid w:val="00E529F4"/>
    <w:rsid w:val="00E53BD8"/>
    <w:rsid w:val="00E53F0A"/>
    <w:rsid w:val="00E546F9"/>
    <w:rsid w:val="00E54B85"/>
    <w:rsid w:val="00E55770"/>
    <w:rsid w:val="00E60BE0"/>
    <w:rsid w:val="00E60DC2"/>
    <w:rsid w:val="00E6183E"/>
    <w:rsid w:val="00E618AF"/>
    <w:rsid w:val="00E62447"/>
    <w:rsid w:val="00E70253"/>
    <w:rsid w:val="00E704E3"/>
    <w:rsid w:val="00E70D26"/>
    <w:rsid w:val="00E7213C"/>
    <w:rsid w:val="00E743EC"/>
    <w:rsid w:val="00E8153E"/>
    <w:rsid w:val="00E81A56"/>
    <w:rsid w:val="00E821AC"/>
    <w:rsid w:val="00E8499D"/>
    <w:rsid w:val="00E84CD9"/>
    <w:rsid w:val="00E875C8"/>
    <w:rsid w:val="00E9110B"/>
    <w:rsid w:val="00E9325C"/>
    <w:rsid w:val="00E96B99"/>
    <w:rsid w:val="00E97049"/>
    <w:rsid w:val="00E97789"/>
    <w:rsid w:val="00EA46AB"/>
    <w:rsid w:val="00EB23C5"/>
    <w:rsid w:val="00EB3090"/>
    <w:rsid w:val="00EB43D3"/>
    <w:rsid w:val="00EB6A36"/>
    <w:rsid w:val="00EB74A7"/>
    <w:rsid w:val="00EC375C"/>
    <w:rsid w:val="00EC49E6"/>
    <w:rsid w:val="00ED0DB9"/>
    <w:rsid w:val="00ED1B7C"/>
    <w:rsid w:val="00ED1D51"/>
    <w:rsid w:val="00ED3D38"/>
    <w:rsid w:val="00ED4CEF"/>
    <w:rsid w:val="00ED52F9"/>
    <w:rsid w:val="00ED5842"/>
    <w:rsid w:val="00ED6F08"/>
    <w:rsid w:val="00ED7204"/>
    <w:rsid w:val="00ED7C8C"/>
    <w:rsid w:val="00EE244D"/>
    <w:rsid w:val="00EE46AD"/>
    <w:rsid w:val="00EE6FE1"/>
    <w:rsid w:val="00EF14D6"/>
    <w:rsid w:val="00EF30B5"/>
    <w:rsid w:val="00EF53E0"/>
    <w:rsid w:val="00EF576B"/>
    <w:rsid w:val="00EF7DDE"/>
    <w:rsid w:val="00F01C3B"/>
    <w:rsid w:val="00F021C0"/>
    <w:rsid w:val="00F02BA7"/>
    <w:rsid w:val="00F03350"/>
    <w:rsid w:val="00F056ED"/>
    <w:rsid w:val="00F06189"/>
    <w:rsid w:val="00F067BA"/>
    <w:rsid w:val="00F079F9"/>
    <w:rsid w:val="00F116CD"/>
    <w:rsid w:val="00F1449D"/>
    <w:rsid w:val="00F2039E"/>
    <w:rsid w:val="00F217A0"/>
    <w:rsid w:val="00F21AD0"/>
    <w:rsid w:val="00F21E33"/>
    <w:rsid w:val="00F22989"/>
    <w:rsid w:val="00F23D50"/>
    <w:rsid w:val="00F257FE"/>
    <w:rsid w:val="00F27368"/>
    <w:rsid w:val="00F31E1A"/>
    <w:rsid w:val="00F32432"/>
    <w:rsid w:val="00F358C7"/>
    <w:rsid w:val="00F35BB5"/>
    <w:rsid w:val="00F3641D"/>
    <w:rsid w:val="00F37ABB"/>
    <w:rsid w:val="00F37C10"/>
    <w:rsid w:val="00F42427"/>
    <w:rsid w:val="00F44224"/>
    <w:rsid w:val="00F469EE"/>
    <w:rsid w:val="00F4774D"/>
    <w:rsid w:val="00F51101"/>
    <w:rsid w:val="00F54A53"/>
    <w:rsid w:val="00F5533F"/>
    <w:rsid w:val="00F56417"/>
    <w:rsid w:val="00F5669E"/>
    <w:rsid w:val="00F5674E"/>
    <w:rsid w:val="00F56FD3"/>
    <w:rsid w:val="00F62522"/>
    <w:rsid w:val="00F660EC"/>
    <w:rsid w:val="00F738F1"/>
    <w:rsid w:val="00F74E25"/>
    <w:rsid w:val="00F75FA2"/>
    <w:rsid w:val="00F7673A"/>
    <w:rsid w:val="00F77D6F"/>
    <w:rsid w:val="00F83736"/>
    <w:rsid w:val="00F84666"/>
    <w:rsid w:val="00F85314"/>
    <w:rsid w:val="00F9030A"/>
    <w:rsid w:val="00F90C7F"/>
    <w:rsid w:val="00F91F19"/>
    <w:rsid w:val="00F92076"/>
    <w:rsid w:val="00F92360"/>
    <w:rsid w:val="00F93FD7"/>
    <w:rsid w:val="00F9449A"/>
    <w:rsid w:val="00F95DE6"/>
    <w:rsid w:val="00F95EFE"/>
    <w:rsid w:val="00F9731E"/>
    <w:rsid w:val="00FA4634"/>
    <w:rsid w:val="00FA72E5"/>
    <w:rsid w:val="00FB1F41"/>
    <w:rsid w:val="00FB3BAF"/>
    <w:rsid w:val="00FB52A7"/>
    <w:rsid w:val="00FB5666"/>
    <w:rsid w:val="00FC33B0"/>
    <w:rsid w:val="00FC3E06"/>
    <w:rsid w:val="00FC3E39"/>
    <w:rsid w:val="00FC6D63"/>
    <w:rsid w:val="00FD11AE"/>
    <w:rsid w:val="00FD2202"/>
    <w:rsid w:val="00FD5B0F"/>
    <w:rsid w:val="00FD6668"/>
    <w:rsid w:val="00FE33CC"/>
    <w:rsid w:val="00FE4A51"/>
    <w:rsid w:val="00FE5BA5"/>
    <w:rsid w:val="00FE7B7C"/>
    <w:rsid w:val="00FF177A"/>
    <w:rsid w:val="00FF1940"/>
    <w:rsid w:val="00FF3492"/>
    <w:rsid w:val="00FF7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DAF78E3"/>
  <w15:chartTrackingRefBased/>
  <w15:docId w15:val="{0C39C146-8B3E-4400-A2D8-72F6639CD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60" w:lineRule="atLeast"/>
      </w:pPr>
    </w:pPrDefault>
  </w:docDefaults>
  <w:latentStyles w:defLockedState="0" w:defUIPriority="99" w:defSemiHidden="0" w:defUnhideWhenUsed="0" w:defQFormat="0" w:count="376">
    <w:lsdException w:name="Normal" w:uiPriority="98" w:qFormat="1"/>
    <w:lsdException w:name="heading 1" w:uiPriority="29" w:qFormat="1"/>
    <w:lsdException w:name="heading 2" w:semiHidden="1" w:uiPriority="29" w:unhideWhenUsed="1" w:qFormat="1"/>
    <w:lsdException w:name="heading 3" w:semiHidden="1" w:uiPriority="29" w:unhideWhenUsed="1" w:qFormat="1"/>
    <w:lsdException w:name="heading 4" w:semiHidden="1" w:uiPriority="29" w:unhideWhenUsed="1" w:qFormat="1"/>
    <w:lsdException w:name="heading 5" w:semiHidden="1" w:uiPriority="29" w:unhideWhenUsed="1" w:qFormat="1"/>
    <w:lsdException w:name="heading 6" w:semiHidden="1" w:uiPriority="29" w:unhideWhenUsed="1"/>
    <w:lsdException w:name="heading 7" w:semiHidden="1" w:uiPriority="29" w:unhideWhenUsed="1"/>
    <w:lsdException w:name="heading 8" w:semiHidden="1" w:uiPriority="29" w:unhideWhenUsed="1"/>
    <w:lsdException w:name="heading 9" w:semiHidden="1" w:uiPriority="2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98" w:unhideWhenUsed="1"/>
    <w:lsdException w:name="toc 6" w:semiHidden="1" w:uiPriority="98" w:unhideWhenUsed="1"/>
    <w:lsdException w:name="toc 7" w:semiHidden="1" w:uiPriority="98" w:unhideWhenUsed="1"/>
    <w:lsdException w:name="toc 8" w:semiHidden="1" w:uiPriority="98" w:unhideWhenUsed="1"/>
    <w:lsdException w:name="toc 9" w:semiHidden="1" w:uiPriority="98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8" w:unhideWhenUsed="1"/>
    <w:lsdException w:name="footer" w:semiHidden="1" w:uiPriority="98" w:unhideWhenUsed="1"/>
    <w:lsdException w:name="index heading" w:semiHidden="1" w:unhideWhenUsed="1"/>
    <w:lsdException w:name="caption" w:semiHidden="1" w:uiPriority="98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14" w:unhideWhenUsed="1" w:qFormat="1"/>
    <w:lsdException w:name="List Bullet" w:semiHidden="1" w:uiPriority="9" w:unhideWhenUsed="1" w:qFormat="1"/>
    <w:lsdException w:name="List Number" w:semiHidden="1" w:unhideWhenUsed="1"/>
    <w:lsdException w:name="List 2" w:semiHidden="1" w:uiPriority="15" w:unhideWhenUsed="1" w:qFormat="1"/>
    <w:lsdException w:name="List 3" w:semiHidden="1" w:unhideWhenUsed="1" w:qFormat="1"/>
    <w:lsdException w:name="List 4" w:semiHidden="1" w:unhideWhenUsed="1"/>
    <w:lsdException w:name="List 5" w:semiHidden="1" w:unhideWhenUsed="1"/>
    <w:lsdException w:name="List Bullet 2" w:semiHidden="1" w:uiPriority="9" w:unhideWhenUsed="1" w:qFormat="1"/>
    <w:lsdException w:name="List Bullet 3" w:semiHidden="1" w:uiPriority="9" w:unhideWhenUsed="1" w:qFormat="1"/>
    <w:lsdException w:name="List Bullet 4" w:semiHidden="1" w:uiPriority="9" w:unhideWhenUsed="1" w:qFormat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9" w:qFormat="1"/>
    <w:lsdException w:name="Closing" w:semiHidden="1" w:uiPriority="49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 w:qFormat="1"/>
    <w:lsdException w:name="Body Text 3" w:semiHidden="1" w:unhideWhenUsed="1" w:qFormat="1"/>
    <w:lsdException w:name="Body Text Indent 2" w:semiHidden="1" w:unhideWhenUsed="1" w:qFormat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10" w:unhideWhenUsed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qFormat="1"/>
    <w:lsdException w:name="Intense Emphasis" w:semiHidden="1" w:uiPriority="98" w:qFormat="1"/>
    <w:lsdException w:name="Subtle Reference" w:semiHidden="1" w:uiPriority="98" w:qFormat="1"/>
    <w:lsdException w:name="Intense Reference" w:semiHidden="1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uiPriority w:val="98"/>
    <w:unhideWhenUsed/>
    <w:rsid w:val="007A4E31"/>
    <w:rPr>
      <w:rFonts w:ascii="Arial" w:hAnsi="Arial"/>
    </w:rPr>
  </w:style>
  <w:style w:type="paragraph" w:styleId="berschrift1">
    <w:name w:val="heading 1"/>
    <w:basedOn w:val="DEFAULTTITLE"/>
    <w:next w:val="Textkrper"/>
    <w:link w:val="berschrift1Zchn"/>
    <w:uiPriority w:val="29"/>
    <w:qFormat/>
    <w:rsid w:val="00C84645"/>
    <w:pPr>
      <w:numPr>
        <w:numId w:val="12"/>
      </w:numPr>
      <w:spacing w:before="240" w:after="120"/>
      <w:outlineLvl w:val="0"/>
    </w:pPr>
    <w:rPr>
      <w:rFonts w:eastAsiaTheme="majorEastAsia" w:cstheme="majorBidi"/>
      <w:color w:val="50555A" w:themeColor="accent4"/>
      <w:sz w:val="28"/>
      <w:szCs w:val="32"/>
    </w:rPr>
  </w:style>
  <w:style w:type="paragraph" w:styleId="berschrift2">
    <w:name w:val="heading 2"/>
    <w:basedOn w:val="berschrift1"/>
    <w:next w:val="Textkrper"/>
    <w:link w:val="berschrift2Zchn"/>
    <w:uiPriority w:val="29"/>
    <w:unhideWhenUsed/>
    <w:qFormat/>
    <w:rsid w:val="00AD5876"/>
    <w:pPr>
      <w:numPr>
        <w:ilvl w:val="1"/>
      </w:numPr>
      <w:spacing w:before="200"/>
      <w:ind w:left="578" w:hanging="578"/>
      <w:outlineLvl w:val="1"/>
    </w:pPr>
    <w:rPr>
      <w:sz w:val="24"/>
      <w:szCs w:val="26"/>
    </w:rPr>
  </w:style>
  <w:style w:type="paragraph" w:styleId="berschrift3">
    <w:name w:val="heading 3"/>
    <w:basedOn w:val="DEFAULTTITLE"/>
    <w:next w:val="Textkrper"/>
    <w:link w:val="berschrift3Zchn"/>
    <w:uiPriority w:val="29"/>
    <w:unhideWhenUsed/>
    <w:qFormat/>
    <w:rsid w:val="00C84645"/>
    <w:pPr>
      <w:numPr>
        <w:ilvl w:val="2"/>
        <w:numId w:val="12"/>
      </w:numPr>
      <w:spacing w:before="240" w:after="120"/>
      <w:outlineLvl w:val="2"/>
    </w:pPr>
    <w:rPr>
      <w:rFonts w:eastAsiaTheme="majorEastAsia" w:cstheme="majorBidi"/>
      <w:color w:val="50555A" w:themeColor="accent4"/>
      <w:sz w:val="24"/>
      <w:szCs w:val="24"/>
    </w:rPr>
  </w:style>
  <w:style w:type="paragraph" w:styleId="berschrift4">
    <w:name w:val="heading 4"/>
    <w:basedOn w:val="DEFAULTTITLE"/>
    <w:next w:val="Textkrper"/>
    <w:link w:val="berschrift4Zchn"/>
    <w:uiPriority w:val="29"/>
    <w:unhideWhenUsed/>
    <w:qFormat/>
    <w:rsid w:val="00C84645"/>
    <w:pPr>
      <w:numPr>
        <w:ilvl w:val="3"/>
        <w:numId w:val="12"/>
      </w:numPr>
      <w:spacing w:before="120"/>
      <w:outlineLvl w:val="3"/>
    </w:pPr>
    <w:rPr>
      <w:rFonts w:eastAsiaTheme="majorEastAsia" w:cstheme="majorBidi"/>
      <w:iCs/>
      <w:color w:val="50555A" w:themeColor="accent4"/>
    </w:rPr>
  </w:style>
  <w:style w:type="paragraph" w:styleId="berschrift5">
    <w:name w:val="heading 5"/>
    <w:basedOn w:val="DEFAULTTITLE"/>
    <w:next w:val="Textkrper"/>
    <w:link w:val="berschrift5Zchn"/>
    <w:uiPriority w:val="29"/>
    <w:unhideWhenUsed/>
    <w:qFormat/>
    <w:rsid w:val="00E027FD"/>
    <w:pPr>
      <w:numPr>
        <w:ilvl w:val="4"/>
        <w:numId w:val="12"/>
      </w:numPr>
      <w:spacing w:before="40"/>
      <w:outlineLvl w:val="4"/>
    </w:pPr>
    <w:rPr>
      <w:rFonts w:eastAsiaTheme="majorEastAsia" w:cstheme="majorBidi"/>
      <w:b w:val="0"/>
      <w:u w:val="single"/>
    </w:rPr>
  </w:style>
  <w:style w:type="paragraph" w:styleId="berschrift6">
    <w:name w:val="heading 6"/>
    <w:basedOn w:val="DEFAULTTITLE"/>
    <w:next w:val="Textkrper"/>
    <w:link w:val="berschrift6Zchn"/>
    <w:uiPriority w:val="29"/>
    <w:unhideWhenUsed/>
    <w:rsid w:val="00E027FD"/>
    <w:pPr>
      <w:numPr>
        <w:ilvl w:val="5"/>
        <w:numId w:val="12"/>
      </w:numPr>
      <w:spacing w:before="40"/>
      <w:outlineLvl w:val="5"/>
    </w:pPr>
    <w:rPr>
      <w:rFonts w:eastAsiaTheme="majorEastAsia" w:cstheme="majorBidi"/>
      <w:b w:val="0"/>
      <w:u w:val="single"/>
    </w:rPr>
  </w:style>
  <w:style w:type="paragraph" w:styleId="berschrift7">
    <w:name w:val="heading 7"/>
    <w:basedOn w:val="DEFAULTTITLE"/>
    <w:next w:val="Textkrper"/>
    <w:link w:val="berschrift7Zchn"/>
    <w:uiPriority w:val="29"/>
    <w:unhideWhenUsed/>
    <w:rsid w:val="00E027FD"/>
    <w:pPr>
      <w:numPr>
        <w:ilvl w:val="6"/>
        <w:numId w:val="12"/>
      </w:numPr>
      <w:spacing w:before="40"/>
      <w:outlineLvl w:val="6"/>
    </w:pPr>
    <w:rPr>
      <w:rFonts w:eastAsiaTheme="majorEastAsia" w:cstheme="majorBidi"/>
      <w:b w:val="0"/>
      <w:i/>
      <w:iCs/>
    </w:rPr>
  </w:style>
  <w:style w:type="paragraph" w:styleId="berschrift8">
    <w:name w:val="heading 8"/>
    <w:basedOn w:val="DEFAULTTITLE"/>
    <w:next w:val="Textkrper"/>
    <w:link w:val="berschrift8Zchn"/>
    <w:uiPriority w:val="29"/>
    <w:unhideWhenUsed/>
    <w:rsid w:val="00E027FD"/>
    <w:pPr>
      <w:numPr>
        <w:ilvl w:val="7"/>
        <w:numId w:val="12"/>
      </w:numPr>
      <w:spacing w:before="40"/>
      <w:outlineLvl w:val="7"/>
    </w:pPr>
    <w:rPr>
      <w:rFonts w:eastAsiaTheme="majorEastAsia" w:cstheme="majorBidi"/>
      <w:b w:val="0"/>
      <w:szCs w:val="21"/>
      <w:u w:val="single"/>
    </w:rPr>
  </w:style>
  <w:style w:type="paragraph" w:styleId="berschrift9">
    <w:name w:val="heading 9"/>
    <w:basedOn w:val="DEFAULTTITLE"/>
    <w:next w:val="Textkrper"/>
    <w:link w:val="berschrift9Zchn"/>
    <w:uiPriority w:val="29"/>
    <w:unhideWhenUsed/>
    <w:rsid w:val="00E027FD"/>
    <w:pPr>
      <w:numPr>
        <w:ilvl w:val="8"/>
        <w:numId w:val="12"/>
      </w:numPr>
      <w:spacing w:before="40"/>
      <w:outlineLvl w:val="8"/>
    </w:pPr>
    <w:rPr>
      <w:rFonts w:eastAsiaTheme="majorEastAsia" w:cstheme="majorBidi"/>
      <w:b w:val="0"/>
      <w:i/>
      <w:iCs/>
      <w:szCs w:val="21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DEFAULTTEXT7pt">
    <w:name w:val="_DEFAULT_TEXT 7pt"/>
    <w:basedOn w:val="Standard"/>
    <w:uiPriority w:val="98"/>
    <w:rsid w:val="00E027FD"/>
    <w:pPr>
      <w:spacing w:line="172" w:lineRule="atLeast"/>
    </w:pPr>
    <w:rPr>
      <w:sz w:val="14"/>
    </w:rPr>
  </w:style>
  <w:style w:type="paragraph" w:customStyle="1" w:styleId="Absenderzeile">
    <w:name w:val="_Absenderzeile"/>
    <w:basedOn w:val="DEFAULTTEXT7pt"/>
    <w:uiPriority w:val="98"/>
    <w:rsid w:val="00E027FD"/>
    <w:pPr>
      <w:spacing w:after="172"/>
    </w:pPr>
  </w:style>
  <w:style w:type="paragraph" w:customStyle="1" w:styleId="DEFAULTTEXT">
    <w:name w:val="_DEFAULT_TEXT"/>
    <w:basedOn w:val="Standard"/>
    <w:link w:val="DEFAULTTEXTZchn"/>
    <w:uiPriority w:val="98"/>
    <w:rsid w:val="00E027FD"/>
    <w:pPr>
      <w:spacing w:after="260"/>
    </w:pPr>
    <w:rPr>
      <w:szCs w:val="20"/>
    </w:rPr>
  </w:style>
  <w:style w:type="character" w:customStyle="1" w:styleId="DEFAULTTEXTZchn">
    <w:name w:val="_DEFAULT_TEXT Zchn"/>
    <w:basedOn w:val="Absatz-Standardschriftart"/>
    <w:link w:val="DEFAULTTEXT"/>
    <w:uiPriority w:val="98"/>
    <w:rsid w:val="00E027FD"/>
    <w:rPr>
      <w:rFonts w:ascii="Arial" w:hAnsi="Arial"/>
      <w:szCs w:val="20"/>
      <w:lang w:val="de-CH"/>
    </w:rPr>
  </w:style>
  <w:style w:type="paragraph" w:customStyle="1" w:styleId="Betreff">
    <w:name w:val="_Betreff"/>
    <w:basedOn w:val="DEFAULTTEXT"/>
    <w:next w:val="Briefanrede"/>
    <w:uiPriority w:val="98"/>
    <w:rsid w:val="00E027FD"/>
    <w:rPr>
      <w:b/>
    </w:rPr>
  </w:style>
  <w:style w:type="paragraph" w:customStyle="1" w:styleId="Briefanrede">
    <w:name w:val="_Briefanrede"/>
    <w:basedOn w:val="DEFAULTTEXT"/>
    <w:next w:val="Textkrper"/>
    <w:uiPriority w:val="98"/>
    <w:rsid w:val="00E027FD"/>
  </w:style>
  <w:style w:type="paragraph" w:styleId="Textkrper">
    <w:name w:val="Body Text"/>
    <w:aliases w:val="_Text"/>
    <w:basedOn w:val="DEFAULTTEXT"/>
    <w:link w:val="TextkrperZchn"/>
    <w:qFormat/>
    <w:rsid w:val="00B215BF"/>
    <w:pPr>
      <w:spacing w:after="120" w:line="280" w:lineRule="atLeast"/>
      <w:jc w:val="both"/>
    </w:pPr>
    <w:rPr>
      <w:color w:val="50555A" w:themeColor="accent4"/>
    </w:rPr>
  </w:style>
  <w:style w:type="character" w:customStyle="1" w:styleId="TextkrperZchn">
    <w:name w:val="Textkörper Zchn"/>
    <w:aliases w:val="_Text Zchn"/>
    <w:basedOn w:val="Absatz-Standardschriftart"/>
    <w:link w:val="Textkrper"/>
    <w:rsid w:val="00B215BF"/>
    <w:rPr>
      <w:rFonts w:ascii="Arial" w:hAnsi="Arial"/>
      <w:color w:val="50555A" w:themeColor="accent4"/>
      <w:szCs w:val="20"/>
      <w:lang w:val="de-CH"/>
    </w:rPr>
  </w:style>
  <w:style w:type="paragraph" w:customStyle="1" w:styleId="DEFAULTTITLE">
    <w:name w:val="_DEFAULT_TITLE"/>
    <w:basedOn w:val="Standard"/>
    <w:uiPriority w:val="98"/>
    <w:rsid w:val="00E027FD"/>
    <w:pPr>
      <w:keepNext/>
      <w:keepLines/>
    </w:pPr>
    <w:rPr>
      <w:b/>
    </w:rPr>
  </w:style>
  <w:style w:type="paragraph" w:customStyle="1" w:styleId="Empfngeradresse">
    <w:name w:val="_Empfängeradresse"/>
    <w:basedOn w:val="DEFAULTTEXT"/>
    <w:uiPriority w:val="98"/>
    <w:rsid w:val="00E027FD"/>
    <w:pPr>
      <w:spacing w:after="0"/>
    </w:pPr>
  </w:style>
  <w:style w:type="numbering" w:customStyle="1" w:styleId="nummerierteListe">
    <w:name w:val="_nummerierteListe"/>
    <w:uiPriority w:val="99"/>
    <w:rsid w:val="00E027FD"/>
    <w:pPr>
      <w:numPr>
        <w:numId w:val="1"/>
      </w:numPr>
    </w:pPr>
  </w:style>
  <w:style w:type="numbering" w:customStyle="1" w:styleId="NummerierteListemitAufzhlung">
    <w:name w:val="_NummerierteListe_mitAufzählung"/>
    <w:uiPriority w:val="99"/>
    <w:rsid w:val="00E027FD"/>
    <w:pPr>
      <w:numPr>
        <w:numId w:val="2"/>
      </w:numPr>
    </w:pPr>
  </w:style>
  <w:style w:type="numbering" w:customStyle="1" w:styleId="nummerierteberschriften">
    <w:name w:val="_nummerierteÜberschriften"/>
    <w:uiPriority w:val="99"/>
    <w:rsid w:val="00E027FD"/>
    <w:pPr>
      <w:numPr>
        <w:numId w:val="3"/>
      </w:numPr>
    </w:pPr>
  </w:style>
  <w:style w:type="paragraph" w:customStyle="1" w:styleId="Postabsenderzeile">
    <w:name w:val="_Postabsenderzeile"/>
    <w:basedOn w:val="DEFAULTTEXT7pt"/>
    <w:uiPriority w:val="98"/>
    <w:rsid w:val="00E027FD"/>
  </w:style>
  <w:style w:type="paragraph" w:customStyle="1" w:styleId="Referenzangaben">
    <w:name w:val="_Referenzangaben"/>
    <w:basedOn w:val="DEFAULTTEXT7pt"/>
    <w:uiPriority w:val="98"/>
    <w:rsid w:val="00E027FD"/>
    <w:pPr>
      <w:ind w:left="1276" w:hanging="1276"/>
    </w:pPr>
  </w:style>
  <w:style w:type="paragraph" w:customStyle="1" w:styleId="Seitenangaben">
    <w:name w:val="_Seitenangaben"/>
    <w:basedOn w:val="DEFAULTTEXT7pt"/>
    <w:link w:val="SeitenangabenZchn"/>
    <w:uiPriority w:val="98"/>
    <w:rsid w:val="00E027FD"/>
    <w:pPr>
      <w:tabs>
        <w:tab w:val="left" w:pos="567"/>
      </w:tabs>
      <w:spacing w:after="480"/>
    </w:pPr>
    <w:rPr>
      <w:szCs w:val="20"/>
    </w:rPr>
  </w:style>
  <w:style w:type="character" w:customStyle="1" w:styleId="SeitenangabenZchn">
    <w:name w:val="_Seitenangaben Zchn"/>
    <w:basedOn w:val="DEFAULTTEXTZchn"/>
    <w:link w:val="Seitenangaben"/>
    <w:uiPriority w:val="98"/>
    <w:rsid w:val="00E027FD"/>
    <w:rPr>
      <w:rFonts w:ascii="Arial" w:hAnsi="Arial"/>
      <w:sz w:val="14"/>
      <w:szCs w:val="20"/>
      <w:lang w:val="de-CH"/>
    </w:rPr>
  </w:style>
  <w:style w:type="numbering" w:customStyle="1" w:styleId="Strich">
    <w:name w:val="_Strich"/>
    <w:uiPriority w:val="99"/>
    <w:rsid w:val="00E027FD"/>
    <w:pPr>
      <w:numPr>
        <w:numId w:val="4"/>
      </w:numPr>
    </w:pPr>
  </w:style>
  <w:style w:type="paragraph" w:styleId="Abbildungsverzeichnis">
    <w:name w:val="table of figures"/>
    <w:basedOn w:val="DEFAULTTEXT"/>
    <w:next w:val="Textkrper"/>
    <w:uiPriority w:val="99"/>
    <w:unhideWhenUsed/>
    <w:rsid w:val="005977D5"/>
    <w:pPr>
      <w:spacing w:after="120"/>
      <w:ind w:left="1418" w:hanging="1418"/>
    </w:pPr>
  </w:style>
  <w:style w:type="paragraph" w:styleId="Aufzhlungszeichen2">
    <w:name w:val="List Bullet 2"/>
    <w:basedOn w:val="Textkrper"/>
    <w:uiPriority w:val="9"/>
    <w:rsid w:val="00E027FD"/>
    <w:pPr>
      <w:contextualSpacing/>
    </w:pPr>
  </w:style>
  <w:style w:type="paragraph" w:styleId="Aufzhlungszeichen3">
    <w:name w:val="List Bullet 3"/>
    <w:basedOn w:val="Textkrper"/>
    <w:uiPriority w:val="9"/>
    <w:rsid w:val="00E027FD"/>
    <w:pPr>
      <w:numPr>
        <w:numId w:val="5"/>
      </w:numPr>
      <w:contextualSpacing/>
    </w:pPr>
  </w:style>
  <w:style w:type="paragraph" w:styleId="Aufzhlungszeichen">
    <w:name w:val="List Bullet"/>
    <w:aliases w:val="_Strich_mehrstufig"/>
    <w:basedOn w:val="Textkrper"/>
    <w:uiPriority w:val="9"/>
    <w:qFormat/>
    <w:rsid w:val="00E027FD"/>
    <w:pPr>
      <w:numPr>
        <w:numId w:val="4"/>
      </w:numPr>
      <w:contextualSpacing/>
    </w:pPr>
  </w:style>
  <w:style w:type="paragraph" w:styleId="Beschriftung">
    <w:name w:val="caption"/>
    <w:basedOn w:val="DEFAULTTEXT"/>
    <w:next w:val="Textkrper"/>
    <w:uiPriority w:val="98"/>
    <w:unhideWhenUsed/>
    <w:qFormat/>
    <w:rsid w:val="00E027FD"/>
    <w:pPr>
      <w:ind w:left="992" w:hanging="992"/>
    </w:pPr>
    <w:rPr>
      <w:iCs/>
      <w:sz w:val="16"/>
      <w:szCs w:val="18"/>
    </w:rPr>
  </w:style>
  <w:style w:type="character" w:styleId="Buchtitel">
    <w:name w:val="Book Title"/>
    <w:basedOn w:val="Absatz-Standardschriftart"/>
    <w:uiPriority w:val="33"/>
    <w:semiHidden/>
    <w:rsid w:val="00E027FD"/>
    <w:rPr>
      <w:b/>
      <w:bCs/>
      <w:i/>
      <w:iCs/>
      <w:spacing w:val="5"/>
    </w:rPr>
  </w:style>
  <w:style w:type="paragraph" w:styleId="E-Mail-Signatur">
    <w:name w:val="E-mail Signature"/>
    <w:basedOn w:val="DEFAULTTEXT"/>
    <w:link w:val="E-Mail-SignaturZchn"/>
    <w:uiPriority w:val="99"/>
    <w:semiHidden/>
    <w:unhideWhenUsed/>
    <w:rsid w:val="00E027FD"/>
    <w:pPr>
      <w:spacing w:line="240" w:lineRule="auto"/>
    </w:pPr>
  </w:style>
  <w:style w:type="character" w:customStyle="1" w:styleId="E-Mail-SignaturZchn">
    <w:name w:val="E-Mail-Signatur Zchn"/>
    <w:basedOn w:val="Absatz-Standardschriftart"/>
    <w:link w:val="E-Mail-Signatur"/>
    <w:uiPriority w:val="99"/>
    <w:semiHidden/>
    <w:rsid w:val="00E027FD"/>
    <w:rPr>
      <w:rFonts w:ascii="Arial" w:hAnsi="Arial"/>
      <w:szCs w:val="20"/>
      <w:lang w:val="de-CH"/>
    </w:rPr>
  </w:style>
  <w:style w:type="paragraph" w:styleId="Endnotentext">
    <w:name w:val="endnote text"/>
    <w:basedOn w:val="DEFAULTTEXT"/>
    <w:link w:val="EndnotentextZchn"/>
    <w:uiPriority w:val="99"/>
    <w:semiHidden/>
    <w:unhideWhenUsed/>
    <w:rsid w:val="00E027FD"/>
    <w:pPr>
      <w:spacing w:line="240" w:lineRule="auto"/>
      <w:ind w:left="284" w:hanging="284"/>
    </w:pPr>
    <w:rPr>
      <w:sz w:val="18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E027FD"/>
    <w:rPr>
      <w:rFonts w:ascii="Arial" w:hAnsi="Arial"/>
      <w:sz w:val="18"/>
      <w:szCs w:val="20"/>
      <w:lang w:val="de-CH"/>
    </w:rPr>
  </w:style>
  <w:style w:type="character" w:styleId="Endnotenzeichen">
    <w:name w:val="endnote reference"/>
    <w:basedOn w:val="Absatz-Standardschriftart"/>
    <w:uiPriority w:val="99"/>
    <w:semiHidden/>
    <w:unhideWhenUsed/>
    <w:rsid w:val="00E027FD"/>
    <w:rPr>
      <w:vertAlign w:val="superscript"/>
    </w:rPr>
  </w:style>
  <w:style w:type="character" w:styleId="Fett">
    <w:name w:val="Strong"/>
    <w:basedOn w:val="Absatz-Standardschriftart"/>
    <w:uiPriority w:val="4"/>
    <w:qFormat/>
    <w:rsid w:val="00E027FD"/>
    <w:rPr>
      <w:b/>
      <w:bCs/>
    </w:rPr>
  </w:style>
  <w:style w:type="paragraph" w:styleId="Fu-Endnotenberschrift">
    <w:name w:val="Note Heading"/>
    <w:basedOn w:val="DEFAULTTEXT"/>
    <w:next w:val="Textkrper"/>
    <w:link w:val="Fu-EndnotenberschriftZchn"/>
    <w:uiPriority w:val="99"/>
    <w:semiHidden/>
    <w:unhideWhenUsed/>
    <w:rsid w:val="00E027FD"/>
    <w:pPr>
      <w:spacing w:line="240" w:lineRule="auto"/>
    </w:pPr>
  </w:style>
  <w:style w:type="character" w:customStyle="1" w:styleId="Fu-EndnotenberschriftZchn">
    <w:name w:val="Fuß/-Endnotenüberschrift Zchn"/>
    <w:basedOn w:val="Absatz-Standardschriftart"/>
    <w:link w:val="Fu-Endnotenberschrift"/>
    <w:uiPriority w:val="99"/>
    <w:semiHidden/>
    <w:rsid w:val="00E027FD"/>
    <w:rPr>
      <w:rFonts w:ascii="Arial" w:hAnsi="Arial"/>
      <w:szCs w:val="20"/>
      <w:lang w:val="de-CH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E027FD"/>
    <w:pPr>
      <w:spacing w:line="240" w:lineRule="auto"/>
      <w:ind w:left="284" w:hanging="284"/>
    </w:pPr>
    <w:rPr>
      <w:sz w:val="18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E027FD"/>
    <w:rPr>
      <w:rFonts w:ascii="Arial" w:hAnsi="Arial"/>
      <w:sz w:val="18"/>
      <w:szCs w:val="20"/>
      <w:lang w:val="de-CH"/>
    </w:rPr>
  </w:style>
  <w:style w:type="paragraph" w:styleId="Fuzeile">
    <w:name w:val="footer"/>
    <w:basedOn w:val="DEFAULTTEXT7pt"/>
    <w:link w:val="FuzeileZchn"/>
    <w:uiPriority w:val="98"/>
    <w:unhideWhenUsed/>
    <w:rsid w:val="00E027FD"/>
    <w:pPr>
      <w:tabs>
        <w:tab w:val="right" w:pos="9639"/>
      </w:tabs>
      <w:ind w:right="-1145"/>
    </w:pPr>
    <w:rPr>
      <w:rFonts w:eastAsia="Arial" w:cs="Times New Roman"/>
      <w:szCs w:val="20"/>
    </w:rPr>
  </w:style>
  <w:style w:type="character" w:customStyle="1" w:styleId="FuzeileZchn">
    <w:name w:val="Fußzeile Zchn"/>
    <w:basedOn w:val="Absatz-Standardschriftart"/>
    <w:link w:val="Fuzeile"/>
    <w:uiPriority w:val="98"/>
    <w:rsid w:val="00E027FD"/>
    <w:rPr>
      <w:rFonts w:ascii="Arial" w:eastAsia="Arial" w:hAnsi="Arial" w:cs="Times New Roman"/>
      <w:sz w:val="14"/>
      <w:szCs w:val="20"/>
      <w:lang w:val="de-CH"/>
    </w:rPr>
  </w:style>
  <w:style w:type="table" w:styleId="Gitternetztabelle5dunkelAkzent1">
    <w:name w:val="Grid Table 5 Dark Accent 1"/>
    <w:basedOn w:val="NormaleTabelle"/>
    <w:uiPriority w:val="50"/>
    <w:rsid w:val="00E027FD"/>
    <w:pPr>
      <w:spacing w:line="240" w:lineRule="auto"/>
    </w:pPr>
    <w:rPr>
      <w:lang w:val="de-CH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1"/>
      </w:tcPr>
    </w:tblStylePr>
    <w:tblStylePr w:type="band1Vert">
      <w:tblPr/>
      <w:tcPr>
        <w:shd w:val="clear" w:color="auto" w:fill="FF9999" w:themeFill="accent1" w:themeFillTint="66"/>
      </w:tcPr>
    </w:tblStylePr>
    <w:tblStylePr w:type="band1Horz">
      <w:tblPr/>
      <w:tcPr>
        <w:shd w:val="clear" w:color="auto" w:fill="FF9999" w:themeFill="accent1" w:themeFillTint="66"/>
      </w:tcPr>
    </w:tblStylePr>
  </w:style>
  <w:style w:type="table" w:styleId="Gitternetztabelle5dunkelAkzent2">
    <w:name w:val="Grid Table 5 Dark Accent 2"/>
    <w:basedOn w:val="NormaleTabelle"/>
    <w:uiPriority w:val="50"/>
    <w:rsid w:val="00E027FD"/>
    <w:pPr>
      <w:spacing w:line="240" w:lineRule="auto"/>
    </w:pPr>
    <w:rPr>
      <w:lang w:val="de-CH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AAB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9001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9001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9001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90012" w:themeFill="accent2"/>
      </w:tcPr>
    </w:tblStylePr>
    <w:tblStylePr w:type="band1Vert">
      <w:tblPr/>
      <w:tcPr>
        <w:shd w:val="clear" w:color="auto" w:fill="FF5678" w:themeFill="accent2" w:themeFillTint="66"/>
      </w:tcPr>
    </w:tblStylePr>
    <w:tblStylePr w:type="band1Horz">
      <w:tblPr/>
      <w:tcPr>
        <w:shd w:val="clear" w:color="auto" w:fill="FF5678" w:themeFill="accent2" w:themeFillTint="66"/>
      </w:tcPr>
    </w:tblStylePr>
  </w:style>
  <w:style w:type="table" w:styleId="Gitternetztabelle5dunkelAkzent3">
    <w:name w:val="Grid Table 5 Dark Accent 3"/>
    <w:basedOn w:val="NormaleTabelle"/>
    <w:uiPriority w:val="50"/>
    <w:rsid w:val="00E027FD"/>
    <w:pPr>
      <w:spacing w:line="240" w:lineRule="auto"/>
    </w:pPr>
    <w:rPr>
      <w:lang w:val="de-CH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DE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A5AF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A5AF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A5AF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A5AF" w:themeFill="accent3"/>
      </w:tcPr>
    </w:tblStylePr>
    <w:tblStylePr w:type="band1Vert">
      <w:tblPr/>
      <w:tcPr>
        <w:shd w:val="clear" w:color="auto" w:fill="D5DBDF" w:themeFill="accent3" w:themeFillTint="66"/>
      </w:tcPr>
    </w:tblStylePr>
    <w:tblStylePr w:type="band1Horz">
      <w:tblPr/>
      <w:tcPr>
        <w:shd w:val="clear" w:color="auto" w:fill="D5DBDF" w:themeFill="accent3" w:themeFillTint="66"/>
      </w:tcPr>
    </w:tblStylePr>
  </w:style>
  <w:style w:type="table" w:styleId="Gitternetztabelle5dunkelAkzent5">
    <w:name w:val="Grid Table 5 Dark Accent 5"/>
    <w:basedOn w:val="NormaleTabelle"/>
    <w:uiPriority w:val="50"/>
    <w:rsid w:val="00E027FD"/>
    <w:pPr>
      <w:spacing w:line="240" w:lineRule="auto"/>
    </w:pPr>
    <w:rPr>
      <w:lang w:val="de-CH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3F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1B7B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1B7B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1B7B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1B7BC" w:themeFill="accent5"/>
      </w:tcPr>
    </w:tblStylePr>
    <w:tblStylePr w:type="band1Vert">
      <w:tblPr/>
      <w:tcPr>
        <w:shd w:val="clear" w:color="auto" w:fill="A8E5E8" w:themeFill="accent5" w:themeFillTint="66"/>
      </w:tcPr>
    </w:tblStylePr>
    <w:tblStylePr w:type="band1Horz">
      <w:tblPr/>
      <w:tcPr>
        <w:shd w:val="clear" w:color="auto" w:fill="A8E5E8" w:themeFill="accent5" w:themeFillTint="66"/>
      </w:tcPr>
    </w:tblStylePr>
  </w:style>
  <w:style w:type="paragraph" w:styleId="Gruformel">
    <w:name w:val="Closing"/>
    <w:basedOn w:val="DEFAULTTEXT"/>
    <w:link w:val="GruformelZchn"/>
    <w:uiPriority w:val="49"/>
    <w:rsid w:val="00E027FD"/>
  </w:style>
  <w:style w:type="character" w:customStyle="1" w:styleId="GruformelZchn">
    <w:name w:val="Grußformel Zchn"/>
    <w:basedOn w:val="Absatz-Standardschriftart"/>
    <w:link w:val="Gruformel"/>
    <w:uiPriority w:val="49"/>
    <w:rsid w:val="00E027FD"/>
    <w:rPr>
      <w:rFonts w:ascii="Arial" w:hAnsi="Arial"/>
      <w:szCs w:val="20"/>
      <w:lang w:val="de-CH"/>
    </w:rPr>
  </w:style>
  <w:style w:type="paragraph" w:styleId="Index1">
    <w:name w:val="index 1"/>
    <w:basedOn w:val="DEFAULTTEXT"/>
    <w:next w:val="Textkrper"/>
    <w:autoRedefine/>
    <w:uiPriority w:val="99"/>
    <w:semiHidden/>
    <w:unhideWhenUsed/>
    <w:rsid w:val="00E027FD"/>
    <w:pPr>
      <w:spacing w:line="240" w:lineRule="auto"/>
      <w:ind w:left="220" w:hanging="220"/>
    </w:pPr>
  </w:style>
  <w:style w:type="paragraph" w:styleId="Index2">
    <w:name w:val="index 2"/>
    <w:basedOn w:val="DEFAULTTEXT"/>
    <w:next w:val="Textkrper"/>
    <w:autoRedefine/>
    <w:uiPriority w:val="99"/>
    <w:semiHidden/>
    <w:unhideWhenUsed/>
    <w:rsid w:val="00E027FD"/>
    <w:pPr>
      <w:spacing w:line="240" w:lineRule="auto"/>
      <w:ind w:left="440" w:hanging="220"/>
    </w:pPr>
  </w:style>
  <w:style w:type="paragraph" w:styleId="Index3">
    <w:name w:val="index 3"/>
    <w:basedOn w:val="DEFAULTTEXT"/>
    <w:next w:val="Textkrper"/>
    <w:autoRedefine/>
    <w:uiPriority w:val="99"/>
    <w:semiHidden/>
    <w:unhideWhenUsed/>
    <w:rsid w:val="00E027FD"/>
    <w:pPr>
      <w:spacing w:line="240" w:lineRule="auto"/>
      <w:ind w:left="660" w:hanging="220"/>
    </w:pPr>
  </w:style>
  <w:style w:type="paragraph" w:styleId="Index4">
    <w:name w:val="index 4"/>
    <w:basedOn w:val="DEFAULTTEXT"/>
    <w:next w:val="Textkrper"/>
    <w:autoRedefine/>
    <w:uiPriority w:val="99"/>
    <w:semiHidden/>
    <w:unhideWhenUsed/>
    <w:rsid w:val="00E027FD"/>
    <w:pPr>
      <w:spacing w:line="240" w:lineRule="auto"/>
      <w:ind w:left="880" w:hanging="220"/>
    </w:pPr>
  </w:style>
  <w:style w:type="paragraph" w:styleId="Index5">
    <w:name w:val="index 5"/>
    <w:basedOn w:val="DEFAULTTEXT"/>
    <w:next w:val="Textkrper"/>
    <w:autoRedefine/>
    <w:uiPriority w:val="99"/>
    <w:semiHidden/>
    <w:unhideWhenUsed/>
    <w:rsid w:val="00E027FD"/>
    <w:pPr>
      <w:spacing w:line="240" w:lineRule="auto"/>
      <w:ind w:left="1100" w:hanging="220"/>
    </w:pPr>
  </w:style>
  <w:style w:type="paragraph" w:styleId="Index6">
    <w:name w:val="index 6"/>
    <w:basedOn w:val="DEFAULTTEXT"/>
    <w:next w:val="Textkrper"/>
    <w:autoRedefine/>
    <w:uiPriority w:val="99"/>
    <w:semiHidden/>
    <w:unhideWhenUsed/>
    <w:rsid w:val="00E027FD"/>
    <w:pPr>
      <w:spacing w:line="240" w:lineRule="auto"/>
      <w:ind w:left="1320" w:hanging="220"/>
    </w:pPr>
  </w:style>
  <w:style w:type="paragraph" w:styleId="Index7">
    <w:name w:val="index 7"/>
    <w:basedOn w:val="DEFAULTTEXT"/>
    <w:next w:val="Textkrper"/>
    <w:autoRedefine/>
    <w:uiPriority w:val="99"/>
    <w:semiHidden/>
    <w:unhideWhenUsed/>
    <w:rsid w:val="00E027FD"/>
    <w:pPr>
      <w:spacing w:line="240" w:lineRule="auto"/>
      <w:ind w:left="1540" w:hanging="220"/>
    </w:pPr>
  </w:style>
  <w:style w:type="paragraph" w:styleId="Index8">
    <w:name w:val="index 8"/>
    <w:basedOn w:val="DEFAULTTEXT"/>
    <w:next w:val="Textkrper"/>
    <w:autoRedefine/>
    <w:uiPriority w:val="99"/>
    <w:semiHidden/>
    <w:unhideWhenUsed/>
    <w:rsid w:val="00E027FD"/>
    <w:pPr>
      <w:spacing w:line="240" w:lineRule="auto"/>
      <w:ind w:left="1760" w:hanging="220"/>
    </w:pPr>
  </w:style>
  <w:style w:type="paragraph" w:styleId="Index9">
    <w:name w:val="index 9"/>
    <w:basedOn w:val="DEFAULTTEXT"/>
    <w:next w:val="Textkrper"/>
    <w:autoRedefine/>
    <w:uiPriority w:val="99"/>
    <w:semiHidden/>
    <w:unhideWhenUsed/>
    <w:rsid w:val="00E027FD"/>
    <w:pPr>
      <w:spacing w:line="240" w:lineRule="auto"/>
      <w:ind w:left="1980" w:hanging="220"/>
    </w:pPr>
  </w:style>
  <w:style w:type="paragraph" w:styleId="Indexberschrift">
    <w:name w:val="index heading"/>
    <w:basedOn w:val="Standard"/>
    <w:next w:val="Index1"/>
    <w:uiPriority w:val="99"/>
    <w:semiHidden/>
    <w:unhideWhenUsed/>
    <w:rsid w:val="00E027FD"/>
    <w:rPr>
      <w:rFonts w:asciiTheme="majorHAnsi" w:eastAsiaTheme="majorEastAsia" w:hAnsiTheme="majorHAnsi" w:cstheme="majorBidi"/>
      <w:b/>
      <w:bCs/>
    </w:rPr>
  </w:style>
  <w:style w:type="paragraph" w:styleId="Inhaltsverzeichnisberschrift">
    <w:name w:val="TOC Heading"/>
    <w:basedOn w:val="DEFAULTTITLE"/>
    <w:next w:val="Textkrper"/>
    <w:uiPriority w:val="39"/>
    <w:qFormat/>
    <w:rsid w:val="00E027FD"/>
    <w:rPr>
      <w:sz w:val="24"/>
    </w:rPr>
  </w:style>
  <w:style w:type="character" w:styleId="IntensiveHervorhebung">
    <w:name w:val="Intense Emphasis"/>
    <w:basedOn w:val="Absatz-Standardschriftart"/>
    <w:uiPriority w:val="98"/>
    <w:semiHidden/>
    <w:rsid w:val="00E027FD"/>
    <w:rPr>
      <w:i/>
      <w:iCs/>
      <w:color w:val="auto"/>
    </w:rPr>
  </w:style>
  <w:style w:type="paragraph" w:styleId="IntensivesZitat">
    <w:name w:val="Intense Quote"/>
    <w:basedOn w:val="DEFAULTTEXT"/>
    <w:next w:val="Textkrper"/>
    <w:link w:val="IntensivesZitatZchn"/>
    <w:uiPriority w:val="30"/>
    <w:semiHidden/>
    <w:rsid w:val="00E027FD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</w:pPr>
    <w:rPr>
      <w:b/>
      <w:iCs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semiHidden/>
    <w:rsid w:val="00E027FD"/>
    <w:rPr>
      <w:rFonts w:ascii="Arial" w:hAnsi="Arial"/>
      <w:b/>
      <w:iCs/>
      <w:szCs w:val="20"/>
      <w:lang w:val="de-CH"/>
    </w:rPr>
  </w:style>
  <w:style w:type="paragraph" w:styleId="KeinLeerraum">
    <w:name w:val="No Spacing"/>
    <w:basedOn w:val="DEFAULTTEXT"/>
    <w:uiPriority w:val="1"/>
    <w:qFormat/>
    <w:rsid w:val="00E027FD"/>
    <w:pPr>
      <w:spacing w:after="0" w:line="240" w:lineRule="auto"/>
    </w:pPr>
    <w:rPr>
      <w:rFonts w:cs="Arial"/>
    </w:rPr>
  </w:style>
  <w:style w:type="paragraph" w:styleId="Kommentartext">
    <w:name w:val="annotation text"/>
    <w:basedOn w:val="DEFAULTTEXT"/>
    <w:link w:val="KommentartextZchn"/>
    <w:uiPriority w:val="99"/>
    <w:unhideWhenUsed/>
    <w:rsid w:val="00E027FD"/>
    <w:pPr>
      <w:spacing w:line="240" w:lineRule="auto"/>
    </w:pPr>
    <w:rPr>
      <w:sz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E027FD"/>
    <w:rPr>
      <w:rFonts w:ascii="Arial" w:hAnsi="Arial"/>
      <w:sz w:val="20"/>
      <w:szCs w:val="20"/>
      <w:lang w:val="de-CH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E027FD"/>
    <w:rPr>
      <w:rFonts w:cs="Arial"/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E027FD"/>
    <w:rPr>
      <w:rFonts w:ascii="Arial" w:hAnsi="Arial" w:cs="Arial"/>
      <w:b/>
      <w:bCs/>
      <w:sz w:val="20"/>
      <w:szCs w:val="20"/>
      <w:lang w:val="de-CH"/>
    </w:rPr>
  </w:style>
  <w:style w:type="paragraph" w:styleId="Kopfzeile">
    <w:name w:val="header"/>
    <w:basedOn w:val="DEFAULTTEXT7pt"/>
    <w:link w:val="KopfzeileZchn"/>
    <w:uiPriority w:val="98"/>
    <w:unhideWhenUsed/>
    <w:rsid w:val="00E027FD"/>
    <w:pPr>
      <w:tabs>
        <w:tab w:val="right" w:pos="9639"/>
      </w:tabs>
      <w:ind w:right="-1146"/>
    </w:pPr>
    <w:rPr>
      <w:szCs w:val="20"/>
    </w:rPr>
  </w:style>
  <w:style w:type="character" w:customStyle="1" w:styleId="KopfzeileZchn">
    <w:name w:val="Kopfzeile Zchn"/>
    <w:basedOn w:val="Absatz-Standardschriftart"/>
    <w:link w:val="Kopfzeile"/>
    <w:uiPriority w:val="98"/>
    <w:rsid w:val="00E027FD"/>
    <w:rPr>
      <w:rFonts w:ascii="Arial" w:hAnsi="Arial"/>
      <w:sz w:val="14"/>
      <w:szCs w:val="20"/>
      <w:lang w:val="de-CH"/>
    </w:rPr>
  </w:style>
  <w:style w:type="paragraph" w:styleId="Liste">
    <w:name w:val="List"/>
    <w:basedOn w:val="Textkrper"/>
    <w:uiPriority w:val="14"/>
    <w:qFormat/>
    <w:rsid w:val="00104D1F"/>
    <w:pPr>
      <w:numPr>
        <w:numId w:val="1"/>
      </w:numPr>
      <w:contextualSpacing/>
      <w:outlineLvl w:val="0"/>
    </w:pPr>
    <w:rPr>
      <w:b/>
      <w:sz w:val="24"/>
    </w:rPr>
  </w:style>
  <w:style w:type="paragraph" w:styleId="Liste2">
    <w:name w:val="List 2"/>
    <w:aliases w:val="Liste mit Nr. + Bindestrich"/>
    <w:basedOn w:val="Textkrper"/>
    <w:uiPriority w:val="15"/>
    <w:qFormat/>
    <w:rsid w:val="00E027FD"/>
    <w:pPr>
      <w:numPr>
        <w:numId w:val="2"/>
      </w:numPr>
      <w:contextualSpacing/>
    </w:pPr>
  </w:style>
  <w:style w:type="paragraph" w:styleId="Liste3">
    <w:name w:val="List 3"/>
    <w:basedOn w:val="Liste"/>
    <w:uiPriority w:val="99"/>
    <w:semiHidden/>
    <w:unhideWhenUsed/>
    <w:rsid w:val="00E027FD"/>
    <w:pPr>
      <w:ind w:left="849" w:hanging="283"/>
    </w:pPr>
  </w:style>
  <w:style w:type="paragraph" w:styleId="Liste4">
    <w:name w:val="List 4"/>
    <w:basedOn w:val="Liste"/>
    <w:uiPriority w:val="99"/>
    <w:semiHidden/>
    <w:unhideWhenUsed/>
    <w:rsid w:val="00E027FD"/>
    <w:pPr>
      <w:ind w:left="1132" w:hanging="283"/>
    </w:pPr>
  </w:style>
  <w:style w:type="paragraph" w:styleId="Liste5">
    <w:name w:val="List 5"/>
    <w:basedOn w:val="Liste"/>
    <w:uiPriority w:val="99"/>
    <w:semiHidden/>
    <w:unhideWhenUsed/>
    <w:rsid w:val="00E027FD"/>
    <w:pPr>
      <w:ind w:left="1415" w:hanging="283"/>
    </w:pPr>
  </w:style>
  <w:style w:type="paragraph" w:styleId="Listenabsatz">
    <w:name w:val="List Paragraph"/>
    <w:basedOn w:val="Textkrper"/>
    <w:uiPriority w:val="34"/>
    <w:unhideWhenUsed/>
    <w:qFormat/>
    <w:rsid w:val="00E027FD"/>
    <w:pPr>
      <w:contextualSpacing/>
    </w:pPr>
  </w:style>
  <w:style w:type="paragraph" w:styleId="Listenfortsetzung">
    <w:name w:val="List Continue"/>
    <w:basedOn w:val="Textkrper"/>
    <w:uiPriority w:val="99"/>
    <w:semiHidden/>
    <w:unhideWhenUsed/>
    <w:rsid w:val="00E027FD"/>
    <w:pPr>
      <w:ind w:left="284"/>
      <w:contextualSpacing/>
    </w:pPr>
  </w:style>
  <w:style w:type="paragraph" w:styleId="Listenfortsetzung2">
    <w:name w:val="List Continue 2"/>
    <w:basedOn w:val="Listenfortsetzung"/>
    <w:uiPriority w:val="99"/>
    <w:semiHidden/>
    <w:unhideWhenUsed/>
    <w:rsid w:val="00E027FD"/>
    <w:pPr>
      <w:ind w:left="567"/>
    </w:pPr>
  </w:style>
  <w:style w:type="paragraph" w:styleId="Listenfortsetzung3">
    <w:name w:val="List Continue 3"/>
    <w:basedOn w:val="Listenfortsetzung"/>
    <w:uiPriority w:val="99"/>
    <w:semiHidden/>
    <w:unhideWhenUsed/>
    <w:rsid w:val="00E027FD"/>
    <w:pPr>
      <w:ind w:left="851"/>
    </w:pPr>
  </w:style>
  <w:style w:type="paragraph" w:styleId="Listenfortsetzung4">
    <w:name w:val="List Continue 4"/>
    <w:basedOn w:val="Listenfortsetzung"/>
    <w:uiPriority w:val="99"/>
    <w:semiHidden/>
    <w:unhideWhenUsed/>
    <w:rsid w:val="00E027FD"/>
    <w:pPr>
      <w:ind w:left="1134"/>
    </w:pPr>
  </w:style>
  <w:style w:type="paragraph" w:styleId="Listenfortsetzung5">
    <w:name w:val="List Continue 5"/>
    <w:basedOn w:val="Listenfortsetzung"/>
    <w:uiPriority w:val="99"/>
    <w:semiHidden/>
    <w:unhideWhenUsed/>
    <w:rsid w:val="00E027FD"/>
    <w:pPr>
      <w:ind w:left="1415"/>
    </w:pPr>
  </w:style>
  <w:style w:type="paragraph" w:styleId="Listennummer">
    <w:name w:val="List Number"/>
    <w:basedOn w:val="Textkrper"/>
    <w:uiPriority w:val="99"/>
    <w:semiHidden/>
    <w:unhideWhenUsed/>
    <w:rsid w:val="00E027FD"/>
    <w:pPr>
      <w:numPr>
        <w:numId w:val="6"/>
      </w:numPr>
      <w:contextualSpacing/>
    </w:pPr>
  </w:style>
  <w:style w:type="paragraph" w:styleId="Listennummer2">
    <w:name w:val="List Number 2"/>
    <w:basedOn w:val="Listennummer"/>
    <w:uiPriority w:val="99"/>
    <w:semiHidden/>
    <w:unhideWhenUsed/>
    <w:rsid w:val="00E027FD"/>
    <w:pPr>
      <w:numPr>
        <w:numId w:val="7"/>
      </w:numPr>
    </w:pPr>
  </w:style>
  <w:style w:type="paragraph" w:styleId="Listennummer3">
    <w:name w:val="List Number 3"/>
    <w:basedOn w:val="Listennummer"/>
    <w:uiPriority w:val="99"/>
    <w:semiHidden/>
    <w:unhideWhenUsed/>
    <w:rsid w:val="00E027FD"/>
    <w:pPr>
      <w:numPr>
        <w:numId w:val="8"/>
      </w:numPr>
    </w:pPr>
  </w:style>
  <w:style w:type="paragraph" w:styleId="Listennummer4">
    <w:name w:val="List Number 4"/>
    <w:basedOn w:val="Listennummer"/>
    <w:uiPriority w:val="99"/>
    <w:semiHidden/>
    <w:unhideWhenUsed/>
    <w:rsid w:val="00E027FD"/>
    <w:pPr>
      <w:numPr>
        <w:numId w:val="9"/>
      </w:numPr>
    </w:pPr>
  </w:style>
  <w:style w:type="paragraph" w:styleId="Listennummer5">
    <w:name w:val="List Number 5"/>
    <w:basedOn w:val="Listennummer"/>
    <w:uiPriority w:val="99"/>
    <w:semiHidden/>
    <w:unhideWhenUsed/>
    <w:rsid w:val="00E027FD"/>
    <w:pPr>
      <w:numPr>
        <w:numId w:val="10"/>
      </w:numPr>
    </w:pPr>
  </w:style>
  <w:style w:type="paragraph" w:styleId="Literaturverzeichnis">
    <w:name w:val="Bibliography"/>
    <w:basedOn w:val="DEFAULTTEXT"/>
    <w:next w:val="Textkrper"/>
    <w:uiPriority w:val="37"/>
    <w:semiHidden/>
    <w:unhideWhenUsed/>
    <w:rsid w:val="00E027FD"/>
  </w:style>
  <w:style w:type="paragraph" w:styleId="Nachrichtenkopf">
    <w:name w:val="Message Header"/>
    <w:basedOn w:val="DEFAULTTEXT"/>
    <w:link w:val="NachrichtenkopfZchn"/>
    <w:uiPriority w:val="99"/>
    <w:semiHidden/>
    <w:unhideWhenUsed/>
    <w:rsid w:val="00E027F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eastAsiaTheme="majorEastAsia" w:cstheme="majorBidi"/>
      <w:szCs w:val="24"/>
    </w:rPr>
  </w:style>
  <w:style w:type="character" w:customStyle="1" w:styleId="NachrichtenkopfZchn">
    <w:name w:val="Nachrichtenkopf Zchn"/>
    <w:basedOn w:val="Absatz-Standardschriftart"/>
    <w:link w:val="Nachrichtenkopf"/>
    <w:uiPriority w:val="99"/>
    <w:semiHidden/>
    <w:rsid w:val="00E027FD"/>
    <w:rPr>
      <w:rFonts w:ascii="Arial" w:eastAsiaTheme="majorEastAsia" w:hAnsi="Arial" w:cstheme="majorBidi"/>
      <w:szCs w:val="24"/>
      <w:shd w:val="pct20" w:color="auto" w:fill="auto"/>
      <w:lang w:val="de-CH"/>
    </w:rPr>
  </w:style>
  <w:style w:type="paragraph" w:styleId="NurText">
    <w:name w:val="Plain Text"/>
    <w:link w:val="NurTextZchn"/>
    <w:uiPriority w:val="99"/>
    <w:semiHidden/>
    <w:unhideWhenUsed/>
    <w:rsid w:val="00E027FD"/>
    <w:pPr>
      <w:spacing w:line="240" w:lineRule="auto"/>
    </w:pPr>
    <w:rPr>
      <w:rFonts w:ascii="Consolas" w:hAnsi="Consolas" w:cs="Arial"/>
      <w:sz w:val="21"/>
      <w:szCs w:val="21"/>
      <w:lang w:val="de-CH"/>
    </w:rPr>
  </w:style>
  <w:style w:type="character" w:customStyle="1" w:styleId="NurTextZchn">
    <w:name w:val="Nur Text Zchn"/>
    <w:basedOn w:val="Absatz-Standardschriftart"/>
    <w:link w:val="NurText"/>
    <w:uiPriority w:val="99"/>
    <w:semiHidden/>
    <w:rsid w:val="00E027FD"/>
    <w:rPr>
      <w:rFonts w:ascii="Consolas" w:hAnsi="Consolas" w:cs="Arial"/>
      <w:sz w:val="21"/>
      <w:szCs w:val="21"/>
      <w:lang w:val="de-CH"/>
    </w:rPr>
  </w:style>
  <w:style w:type="paragraph" w:styleId="Rechtsgrundlagenverzeichnis">
    <w:name w:val="table of authorities"/>
    <w:basedOn w:val="DEFAULTTEXT"/>
    <w:next w:val="Standard"/>
    <w:uiPriority w:val="99"/>
    <w:semiHidden/>
    <w:unhideWhenUsed/>
    <w:rsid w:val="00E027FD"/>
    <w:pPr>
      <w:ind w:left="284" w:hanging="284"/>
    </w:pPr>
  </w:style>
  <w:style w:type="paragraph" w:styleId="RGV-berschrift">
    <w:name w:val="toa heading"/>
    <w:basedOn w:val="DEFAULTTITLE"/>
    <w:next w:val="Textkrper"/>
    <w:uiPriority w:val="99"/>
    <w:semiHidden/>
    <w:unhideWhenUsed/>
    <w:rsid w:val="00E027FD"/>
    <w:pPr>
      <w:spacing w:after="220"/>
    </w:pPr>
    <w:rPr>
      <w:rFonts w:eastAsiaTheme="majorEastAsia" w:cstheme="majorBidi"/>
      <w:bCs/>
      <w:sz w:val="24"/>
      <w:szCs w:val="24"/>
    </w:rPr>
  </w:style>
  <w:style w:type="character" w:styleId="SchwacherVerweis">
    <w:name w:val="Subtle Reference"/>
    <w:basedOn w:val="Absatz-Standardschriftart"/>
    <w:uiPriority w:val="98"/>
    <w:semiHidden/>
    <w:rsid w:val="00E027FD"/>
    <w:rPr>
      <w:smallCaps/>
      <w:color w:val="auto"/>
    </w:rPr>
  </w:style>
  <w:style w:type="character" w:styleId="Seitenzahl">
    <w:name w:val="page number"/>
    <w:basedOn w:val="Absatz-Standardschriftart"/>
    <w:uiPriority w:val="99"/>
    <w:semiHidden/>
    <w:unhideWhenUsed/>
    <w:rsid w:val="00E027FD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E027F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027FD"/>
    <w:rPr>
      <w:rFonts w:ascii="Segoe UI" w:hAnsi="Segoe UI" w:cs="Segoe UI"/>
      <w:sz w:val="18"/>
      <w:szCs w:val="18"/>
      <w:lang w:val="de-CH"/>
    </w:rPr>
  </w:style>
  <w:style w:type="paragraph" w:styleId="StandardWeb">
    <w:name w:val="Normal (Web)"/>
    <w:basedOn w:val="Standard"/>
    <w:uiPriority w:val="99"/>
    <w:semiHidden/>
    <w:unhideWhenUsed/>
    <w:rsid w:val="00E027FD"/>
    <w:rPr>
      <w:rFonts w:ascii="Times New Roman" w:hAnsi="Times New Roman" w:cs="Times New Roman"/>
      <w:sz w:val="24"/>
      <w:szCs w:val="24"/>
    </w:rPr>
  </w:style>
  <w:style w:type="paragraph" w:styleId="Standardeinzug">
    <w:name w:val="Normal Indent"/>
    <w:basedOn w:val="Textkrper"/>
    <w:uiPriority w:val="99"/>
    <w:semiHidden/>
    <w:unhideWhenUsed/>
    <w:rsid w:val="00E027FD"/>
  </w:style>
  <w:style w:type="table" w:styleId="Tabellenraster">
    <w:name w:val="Table Grid"/>
    <w:basedOn w:val="NormaleTabelle"/>
    <w:uiPriority w:val="39"/>
    <w:rsid w:val="00E027FD"/>
    <w:pPr>
      <w:spacing w:line="240" w:lineRule="auto"/>
    </w:pPr>
    <w:rPr>
      <w:lang w:val="de-C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57" w:type="dxa"/>
        <w:right w:w="57" w:type="dxa"/>
      </w:tblCellMar>
    </w:tblPr>
  </w:style>
  <w:style w:type="paragraph" w:styleId="Textkrper2">
    <w:name w:val="Body Text 2"/>
    <w:basedOn w:val="Textkrper"/>
    <w:link w:val="Textkrper2Zchn"/>
    <w:uiPriority w:val="99"/>
    <w:semiHidden/>
    <w:unhideWhenUsed/>
    <w:rsid w:val="00E027FD"/>
  </w:style>
  <w:style w:type="character" w:customStyle="1" w:styleId="Textkrper2Zchn">
    <w:name w:val="Textkörper 2 Zchn"/>
    <w:basedOn w:val="Absatz-Standardschriftart"/>
    <w:link w:val="Textkrper2"/>
    <w:uiPriority w:val="99"/>
    <w:semiHidden/>
    <w:rsid w:val="00E027FD"/>
    <w:rPr>
      <w:rFonts w:ascii="Arial" w:hAnsi="Arial"/>
      <w:szCs w:val="20"/>
      <w:lang w:val="de-CH"/>
    </w:rPr>
  </w:style>
  <w:style w:type="paragraph" w:styleId="Textkrper3">
    <w:name w:val="Body Text 3"/>
    <w:basedOn w:val="Textkrper"/>
    <w:link w:val="Textkrper3Zchn"/>
    <w:uiPriority w:val="99"/>
    <w:semiHidden/>
    <w:unhideWhenUsed/>
    <w:rsid w:val="00E027FD"/>
    <w:rPr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semiHidden/>
    <w:rsid w:val="00E027FD"/>
    <w:rPr>
      <w:rFonts w:ascii="Arial" w:hAnsi="Arial"/>
      <w:szCs w:val="16"/>
      <w:lang w:val="de-CH"/>
    </w:rPr>
  </w:style>
  <w:style w:type="paragraph" w:styleId="Textkrper-Einzug2">
    <w:name w:val="Body Text Indent 2"/>
    <w:basedOn w:val="Textkrper"/>
    <w:link w:val="Textkrper-Einzug2Zchn"/>
    <w:uiPriority w:val="99"/>
    <w:semiHidden/>
    <w:unhideWhenUsed/>
    <w:rsid w:val="00E027FD"/>
  </w:style>
  <w:style w:type="character" w:customStyle="1" w:styleId="Textkrper-Einzug2Zchn">
    <w:name w:val="Textkörper-Einzug 2 Zchn"/>
    <w:basedOn w:val="Absatz-Standardschriftart"/>
    <w:link w:val="Textkrper-Einzug2"/>
    <w:uiPriority w:val="99"/>
    <w:semiHidden/>
    <w:rsid w:val="00E027FD"/>
    <w:rPr>
      <w:rFonts w:ascii="Arial" w:hAnsi="Arial"/>
      <w:szCs w:val="20"/>
      <w:lang w:val="de-CH"/>
    </w:rPr>
  </w:style>
  <w:style w:type="paragraph" w:styleId="Textkrper-Einzug3">
    <w:name w:val="Body Text Indent 3"/>
    <w:basedOn w:val="Textkrper"/>
    <w:link w:val="Textkrper-Einzug3Zchn"/>
    <w:uiPriority w:val="99"/>
    <w:semiHidden/>
    <w:unhideWhenUsed/>
    <w:rsid w:val="00E027FD"/>
    <w:pPr>
      <w:ind w:left="1134"/>
    </w:pPr>
    <w:rPr>
      <w:szCs w:val="16"/>
    </w:rPr>
  </w:style>
  <w:style w:type="character" w:customStyle="1" w:styleId="Textkrper-Einzug3Zchn">
    <w:name w:val="Textkörper-Einzug 3 Zchn"/>
    <w:basedOn w:val="Absatz-Standardschriftart"/>
    <w:link w:val="Textkrper-Einzug3"/>
    <w:uiPriority w:val="99"/>
    <w:semiHidden/>
    <w:rsid w:val="00E027FD"/>
    <w:rPr>
      <w:rFonts w:ascii="Arial" w:hAnsi="Arial"/>
      <w:szCs w:val="16"/>
      <w:lang w:val="de-CH"/>
    </w:rPr>
  </w:style>
  <w:style w:type="paragraph" w:styleId="Textkrper-Erstzeileneinzug">
    <w:name w:val="Body Text First Indent"/>
    <w:basedOn w:val="Textkrper"/>
    <w:link w:val="Textkrper-ErstzeileneinzugZchn"/>
    <w:uiPriority w:val="99"/>
    <w:semiHidden/>
    <w:unhideWhenUsed/>
    <w:rsid w:val="00E027FD"/>
    <w:pPr>
      <w:ind w:firstLine="284"/>
    </w:pPr>
    <w:rPr>
      <w:rFonts w:cs="Arial"/>
    </w:rPr>
  </w:style>
  <w:style w:type="character" w:customStyle="1" w:styleId="Textkrper-ErstzeileneinzugZchn">
    <w:name w:val="Textkörper-Erstzeileneinzug Zchn"/>
    <w:basedOn w:val="TextkrperZchn"/>
    <w:link w:val="Textkrper-Erstzeileneinzug"/>
    <w:uiPriority w:val="99"/>
    <w:semiHidden/>
    <w:rsid w:val="00E027FD"/>
    <w:rPr>
      <w:rFonts w:ascii="Arial" w:hAnsi="Arial" w:cs="Arial"/>
      <w:color w:val="50555A" w:themeColor="accent4"/>
      <w:szCs w:val="20"/>
      <w:lang w:val="de-CH"/>
    </w:rPr>
  </w:style>
  <w:style w:type="paragraph" w:styleId="Textkrper-Zeileneinzug">
    <w:name w:val="Body Text Indent"/>
    <w:basedOn w:val="Textkrper"/>
    <w:link w:val="Textkrper-ZeileneinzugZchn"/>
    <w:uiPriority w:val="99"/>
    <w:semiHidden/>
    <w:unhideWhenUsed/>
    <w:rsid w:val="00E027FD"/>
    <w:pPr>
      <w:ind w:left="284"/>
    </w:pPr>
  </w:style>
  <w:style w:type="character" w:customStyle="1" w:styleId="Textkrper-ZeileneinzugZchn">
    <w:name w:val="Textkörper-Zeileneinzug Zchn"/>
    <w:basedOn w:val="Absatz-Standardschriftart"/>
    <w:link w:val="Textkrper-Zeileneinzug"/>
    <w:uiPriority w:val="99"/>
    <w:semiHidden/>
    <w:rsid w:val="00E027FD"/>
    <w:rPr>
      <w:rFonts w:ascii="Arial" w:hAnsi="Arial"/>
      <w:szCs w:val="20"/>
      <w:lang w:val="de-CH"/>
    </w:rPr>
  </w:style>
  <w:style w:type="paragraph" w:styleId="Textkrper-Erstzeileneinzug2">
    <w:name w:val="Body Text First Indent 2"/>
    <w:basedOn w:val="Textkrper-Zeileneinzug"/>
    <w:link w:val="Textkrper-Erstzeileneinzug2Zchn"/>
    <w:uiPriority w:val="99"/>
    <w:semiHidden/>
    <w:unhideWhenUsed/>
    <w:rsid w:val="00E027FD"/>
    <w:pPr>
      <w:ind w:firstLine="284"/>
    </w:pPr>
  </w:style>
  <w:style w:type="character" w:customStyle="1" w:styleId="Textkrper-Erstzeileneinzug2Zchn">
    <w:name w:val="Textkörper-Erstzeileneinzug 2 Zchn"/>
    <w:basedOn w:val="Textkrper-ZeileneinzugZchn"/>
    <w:link w:val="Textkrper-Erstzeileneinzug2"/>
    <w:uiPriority w:val="99"/>
    <w:semiHidden/>
    <w:rsid w:val="00E027FD"/>
    <w:rPr>
      <w:rFonts w:ascii="Arial" w:hAnsi="Arial"/>
      <w:szCs w:val="20"/>
      <w:lang w:val="de-CH"/>
    </w:rPr>
  </w:style>
  <w:style w:type="paragraph" w:styleId="Titel">
    <w:name w:val="Title"/>
    <w:basedOn w:val="DEFAULTTITLE"/>
    <w:next w:val="Untertitel"/>
    <w:link w:val="TitelZchn"/>
    <w:uiPriority w:val="39"/>
    <w:qFormat/>
    <w:rsid w:val="00E027FD"/>
    <w:pPr>
      <w:spacing w:after="528"/>
      <w:contextualSpacing/>
    </w:pPr>
    <w:rPr>
      <w:rFonts w:eastAsiaTheme="majorEastAsia" w:cstheme="majorBidi"/>
      <w:spacing w:val="-10"/>
      <w:kern w:val="28"/>
      <w:sz w:val="40"/>
      <w:szCs w:val="56"/>
    </w:rPr>
  </w:style>
  <w:style w:type="character" w:customStyle="1" w:styleId="TitelZchn">
    <w:name w:val="Titel Zchn"/>
    <w:basedOn w:val="Absatz-Standardschriftart"/>
    <w:link w:val="Titel"/>
    <w:uiPriority w:val="39"/>
    <w:rsid w:val="00E027FD"/>
    <w:rPr>
      <w:rFonts w:ascii="Arial" w:eastAsiaTheme="majorEastAsia" w:hAnsi="Arial" w:cstheme="majorBidi"/>
      <w:b/>
      <w:spacing w:val="-10"/>
      <w:kern w:val="28"/>
      <w:sz w:val="40"/>
      <w:szCs w:val="56"/>
      <w:lang w:val="de-CH"/>
    </w:rPr>
  </w:style>
  <w:style w:type="paragraph" w:styleId="Untertitel">
    <w:name w:val="Subtitle"/>
    <w:basedOn w:val="DEFAULTTITLE"/>
    <w:next w:val="Textkrper"/>
    <w:link w:val="UntertitelZchn"/>
    <w:uiPriority w:val="39"/>
    <w:qFormat/>
    <w:rsid w:val="00E027FD"/>
    <w:pPr>
      <w:numPr>
        <w:ilvl w:val="1"/>
      </w:numPr>
      <w:spacing w:after="264"/>
    </w:pPr>
    <w:rPr>
      <w:rFonts w:eastAsiaTheme="minorEastAsia"/>
      <w:spacing w:val="10"/>
    </w:rPr>
  </w:style>
  <w:style w:type="character" w:customStyle="1" w:styleId="UntertitelZchn">
    <w:name w:val="Untertitel Zchn"/>
    <w:basedOn w:val="Absatz-Standardschriftart"/>
    <w:link w:val="Untertitel"/>
    <w:uiPriority w:val="39"/>
    <w:rsid w:val="00E027FD"/>
    <w:rPr>
      <w:rFonts w:ascii="Arial" w:eastAsiaTheme="minorEastAsia" w:hAnsi="Arial"/>
      <w:b/>
      <w:spacing w:val="10"/>
      <w:lang w:val="de-CH"/>
    </w:rPr>
  </w:style>
  <w:style w:type="paragraph" w:styleId="Umschlagabsenderadresse">
    <w:name w:val="envelope return"/>
    <w:basedOn w:val="DEFAULTTEXT"/>
    <w:uiPriority w:val="99"/>
    <w:semiHidden/>
    <w:unhideWhenUsed/>
    <w:rsid w:val="00E027FD"/>
    <w:rPr>
      <w:rFonts w:eastAsiaTheme="majorEastAsia" w:cstheme="majorBidi"/>
      <w:b/>
      <w:sz w:val="14"/>
    </w:rPr>
  </w:style>
  <w:style w:type="paragraph" w:styleId="Umschlagadresse">
    <w:name w:val="envelope address"/>
    <w:basedOn w:val="DEFAULTTEXT"/>
    <w:uiPriority w:val="99"/>
    <w:semiHidden/>
    <w:unhideWhenUsed/>
    <w:rsid w:val="00E027FD"/>
    <w:pPr>
      <w:framePr w:w="4320" w:h="2160" w:hRule="exact" w:hSpace="141" w:wrap="auto" w:hAnchor="page" w:xAlign="center" w:yAlign="bottom"/>
    </w:pPr>
    <w:rPr>
      <w:rFonts w:eastAsiaTheme="majorEastAsia" w:cstheme="majorBidi"/>
      <w:szCs w:val="24"/>
    </w:rPr>
  </w:style>
  <w:style w:type="paragraph" w:styleId="Unterschrift">
    <w:name w:val="Signature"/>
    <w:aliases w:val="_UNT_Name_Vorname"/>
    <w:basedOn w:val="DEFAULTTEXT"/>
    <w:link w:val="UnterschriftZchn"/>
    <w:uiPriority w:val="99"/>
    <w:unhideWhenUsed/>
    <w:rsid w:val="00E027FD"/>
    <w:pPr>
      <w:spacing w:after="0"/>
    </w:pPr>
  </w:style>
  <w:style w:type="character" w:customStyle="1" w:styleId="UnterschriftZchn">
    <w:name w:val="Unterschrift Zchn"/>
    <w:aliases w:val="_UNT_Name_Vorname Zchn"/>
    <w:basedOn w:val="Absatz-Standardschriftart"/>
    <w:link w:val="Unterschrift"/>
    <w:uiPriority w:val="99"/>
    <w:rsid w:val="00E027FD"/>
    <w:rPr>
      <w:rFonts w:ascii="Arial" w:hAnsi="Arial"/>
      <w:szCs w:val="20"/>
      <w:lang w:val="de-CH"/>
    </w:rPr>
  </w:style>
  <w:style w:type="paragraph" w:styleId="Verzeichnis1">
    <w:name w:val="toc 1"/>
    <w:basedOn w:val="DEFAULTTEXT"/>
    <w:next w:val="Textkrper"/>
    <w:autoRedefine/>
    <w:uiPriority w:val="39"/>
    <w:unhideWhenUsed/>
    <w:rsid w:val="00597E11"/>
    <w:pPr>
      <w:tabs>
        <w:tab w:val="right" w:leader="dot" w:pos="14220"/>
      </w:tabs>
      <w:spacing w:before="160" w:after="60"/>
      <w:ind w:left="680" w:hanging="680"/>
    </w:pPr>
    <w:rPr>
      <w:rFonts w:cstheme="minorHAnsi"/>
      <w:b/>
      <w:bCs/>
    </w:rPr>
  </w:style>
  <w:style w:type="paragraph" w:styleId="Verzeichnis2">
    <w:name w:val="toc 2"/>
    <w:basedOn w:val="Verzeichnis1"/>
    <w:next w:val="Textkrper"/>
    <w:autoRedefine/>
    <w:uiPriority w:val="39"/>
    <w:unhideWhenUsed/>
    <w:rsid w:val="00597E11"/>
    <w:pPr>
      <w:spacing w:before="80" w:after="80"/>
    </w:pPr>
    <w:rPr>
      <w:bCs w:val="0"/>
      <w:sz w:val="20"/>
    </w:rPr>
  </w:style>
  <w:style w:type="paragraph" w:styleId="Verzeichnis3">
    <w:name w:val="toc 3"/>
    <w:basedOn w:val="Verzeichnis2"/>
    <w:next w:val="Textkrper"/>
    <w:autoRedefine/>
    <w:uiPriority w:val="39"/>
    <w:unhideWhenUsed/>
    <w:rsid w:val="00463CD5"/>
    <w:rPr>
      <w:b w:val="0"/>
      <w:iCs/>
    </w:rPr>
  </w:style>
  <w:style w:type="paragraph" w:styleId="Verzeichnis4">
    <w:name w:val="toc 4"/>
    <w:basedOn w:val="Verzeichnis2"/>
    <w:next w:val="Textkrper"/>
    <w:autoRedefine/>
    <w:uiPriority w:val="39"/>
    <w:unhideWhenUsed/>
    <w:rsid w:val="00E027FD"/>
    <w:pPr>
      <w:ind w:left="660"/>
    </w:pPr>
    <w:rPr>
      <w:smallCaps/>
      <w:sz w:val="18"/>
      <w:szCs w:val="18"/>
    </w:rPr>
  </w:style>
  <w:style w:type="paragraph" w:styleId="Verzeichnis5">
    <w:name w:val="toc 5"/>
    <w:basedOn w:val="Verzeichnis2"/>
    <w:next w:val="Textkrper"/>
    <w:autoRedefine/>
    <w:uiPriority w:val="98"/>
    <w:unhideWhenUsed/>
    <w:rsid w:val="00E027FD"/>
    <w:pPr>
      <w:ind w:left="880"/>
    </w:pPr>
    <w:rPr>
      <w:smallCaps/>
      <w:sz w:val="18"/>
      <w:szCs w:val="18"/>
    </w:rPr>
  </w:style>
  <w:style w:type="paragraph" w:styleId="Verzeichnis6">
    <w:name w:val="toc 6"/>
    <w:basedOn w:val="Standard"/>
    <w:next w:val="Textkrper"/>
    <w:autoRedefine/>
    <w:uiPriority w:val="98"/>
    <w:unhideWhenUsed/>
    <w:rsid w:val="00E027FD"/>
    <w:pPr>
      <w:ind w:left="1100"/>
    </w:pPr>
    <w:rPr>
      <w:rFonts w:asciiTheme="minorHAnsi" w:hAnsiTheme="minorHAnsi" w:cstheme="minorHAnsi"/>
      <w:sz w:val="18"/>
      <w:szCs w:val="18"/>
    </w:rPr>
  </w:style>
  <w:style w:type="paragraph" w:styleId="Verzeichnis7">
    <w:name w:val="toc 7"/>
    <w:basedOn w:val="Verzeichnis2"/>
    <w:next w:val="Textkrper"/>
    <w:autoRedefine/>
    <w:uiPriority w:val="98"/>
    <w:unhideWhenUsed/>
    <w:rsid w:val="00E027FD"/>
    <w:pPr>
      <w:ind w:left="1320"/>
    </w:pPr>
    <w:rPr>
      <w:smallCaps/>
      <w:sz w:val="18"/>
      <w:szCs w:val="18"/>
    </w:rPr>
  </w:style>
  <w:style w:type="paragraph" w:styleId="Verzeichnis8">
    <w:name w:val="toc 8"/>
    <w:basedOn w:val="Verzeichnis2"/>
    <w:next w:val="Textkrper"/>
    <w:autoRedefine/>
    <w:uiPriority w:val="98"/>
    <w:unhideWhenUsed/>
    <w:rsid w:val="00E027FD"/>
    <w:pPr>
      <w:ind w:left="1540"/>
    </w:pPr>
    <w:rPr>
      <w:smallCaps/>
      <w:sz w:val="18"/>
      <w:szCs w:val="18"/>
    </w:rPr>
  </w:style>
  <w:style w:type="paragraph" w:styleId="Verzeichnis9">
    <w:name w:val="toc 9"/>
    <w:basedOn w:val="Verzeichnis2"/>
    <w:next w:val="Textkrper"/>
    <w:autoRedefine/>
    <w:uiPriority w:val="98"/>
    <w:unhideWhenUsed/>
    <w:rsid w:val="00E027FD"/>
    <w:pPr>
      <w:ind w:left="1760"/>
    </w:pPr>
    <w:rPr>
      <w:smallCaps/>
      <w:sz w:val="18"/>
      <w:szCs w:val="18"/>
    </w:rPr>
  </w:style>
  <w:style w:type="character" w:customStyle="1" w:styleId="berschrift1Zchn">
    <w:name w:val="Überschrift 1 Zchn"/>
    <w:basedOn w:val="Absatz-Standardschriftart"/>
    <w:link w:val="berschrift1"/>
    <w:uiPriority w:val="29"/>
    <w:rsid w:val="00C84645"/>
    <w:rPr>
      <w:rFonts w:ascii="Arial" w:eastAsiaTheme="majorEastAsia" w:hAnsi="Arial" w:cstheme="majorBidi"/>
      <w:b/>
      <w:color w:val="50555A" w:themeColor="accent4"/>
      <w:sz w:val="28"/>
      <w:szCs w:val="32"/>
      <w:lang w:val="de-CH"/>
    </w:rPr>
  </w:style>
  <w:style w:type="character" w:customStyle="1" w:styleId="berschrift2Zchn">
    <w:name w:val="Überschrift 2 Zchn"/>
    <w:basedOn w:val="Absatz-Standardschriftart"/>
    <w:link w:val="berschrift2"/>
    <w:uiPriority w:val="29"/>
    <w:rsid w:val="00AD5876"/>
    <w:rPr>
      <w:rFonts w:ascii="Arial" w:eastAsiaTheme="majorEastAsia" w:hAnsi="Arial" w:cstheme="majorBidi"/>
      <w:b/>
      <w:color w:val="50555A" w:themeColor="accent4"/>
      <w:sz w:val="24"/>
      <w:szCs w:val="26"/>
      <w:lang w:val="de-CH"/>
    </w:rPr>
  </w:style>
  <w:style w:type="character" w:customStyle="1" w:styleId="berschrift3Zchn">
    <w:name w:val="Überschrift 3 Zchn"/>
    <w:basedOn w:val="Absatz-Standardschriftart"/>
    <w:link w:val="berschrift3"/>
    <w:uiPriority w:val="29"/>
    <w:rsid w:val="00C84645"/>
    <w:rPr>
      <w:rFonts w:ascii="Arial" w:eastAsiaTheme="majorEastAsia" w:hAnsi="Arial" w:cstheme="majorBidi"/>
      <w:b/>
      <w:color w:val="50555A" w:themeColor="accent4"/>
      <w:sz w:val="24"/>
      <w:szCs w:val="24"/>
      <w:lang w:val="de-CH"/>
    </w:rPr>
  </w:style>
  <w:style w:type="character" w:customStyle="1" w:styleId="berschrift4Zchn">
    <w:name w:val="Überschrift 4 Zchn"/>
    <w:basedOn w:val="Absatz-Standardschriftart"/>
    <w:link w:val="berschrift4"/>
    <w:uiPriority w:val="29"/>
    <w:rsid w:val="00C84645"/>
    <w:rPr>
      <w:rFonts w:ascii="Arial" w:eastAsiaTheme="majorEastAsia" w:hAnsi="Arial" w:cstheme="majorBidi"/>
      <w:b/>
      <w:iCs/>
      <w:color w:val="50555A" w:themeColor="accent4"/>
      <w:lang w:val="de-CH"/>
    </w:rPr>
  </w:style>
  <w:style w:type="character" w:customStyle="1" w:styleId="berschrift5Zchn">
    <w:name w:val="Überschrift 5 Zchn"/>
    <w:basedOn w:val="Absatz-Standardschriftart"/>
    <w:link w:val="berschrift5"/>
    <w:uiPriority w:val="29"/>
    <w:rsid w:val="00E027FD"/>
    <w:rPr>
      <w:rFonts w:ascii="Arial" w:eastAsiaTheme="majorEastAsia" w:hAnsi="Arial" w:cstheme="majorBidi"/>
      <w:u w:val="single"/>
      <w:lang w:val="de-CH"/>
    </w:rPr>
  </w:style>
  <w:style w:type="character" w:customStyle="1" w:styleId="berschrift6Zchn">
    <w:name w:val="Überschrift 6 Zchn"/>
    <w:basedOn w:val="Absatz-Standardschriftart"/>
    <w:link w:val="berschrift6"/>
    <w:uiPriority w:val="29"/>
    <w:rsid w:val="00E027FD"/>
    <w:rPr>
      <w:rFonts w:ascii="Arial" w:eastAsiaTheme="majorEastAsia" w:hAnsi="Arial" w:cstheme="majorBidi"/>
      <w:u w:val="single"/>
      <w:lang w:val="de-CH"/>
    </w:rPr>
  </w:style>
  <w:style w:type="character" w:customStyle="1" w:styleId="berschrift7Zchn">
    <w:name w:val="Überschrift 7 Zchn"/>
    <w:basedOn w:val="Absatz-Standardschriftart"/>
    <w:link w:val="berschrift7"/>
    <w:uiPriority w:val="29"/>
    <w:rsid w:val="00E027FD"/>
    <w:rPr>
      <w:rFonts w:ascii="Arial" w:eastAsiaTheme="majorEastAsia" w:hAnsi="Arial" w:cstheme="majorBidi"/>
      <w:i/>
      <w:iCs/>
      <w:lang w:val="de-CH"/>
    </w:rPr>
  </w:style>
  <w:style w:type="character" w:customStyle="1" w:styleId="berschrift8Zchn">
    <w:name w:val="Überschrift 8 Zchn"/>
    <w:basedOn w:val="Absatz-Standardschriftart"/>
    <w:link w:val="berschrift8"/>
    <w:uiPriority w:val="29"/>
    <w:rsid w:val="00E027FD"/>
    <w:rPr>
      <w:rFonts w:ascii="Arial" w:eastAsiaTheme="majorEastAsia" w:hAnsi="Arial" w:cstheme="majorBidi"/>
      <w:szCs w:val="21"/>
      <w:u w:val="single"/>
      <w:lang w:val="de-CH"/>
    </w:rPr>
  </w:style>
  <w:style w:type="character" w:customStyle="1" w:styleId="berschrift9Zchn">
    <w:name w:val="Überschrift 9 Zchn"/>
    <w:basedOn w:val="Absatz-Standardschriftart"/>
    <w:link w:val="berschrift9"/>
    <w:uiPriority w:val="29"/>
    <w:rsid w:val="00E027FD"/>
    <w:rPr>
      <w:rFonts w:ascii="Arial" w:eastAsiaTheme="majorEastAsia" w:hAnsi="Arial" w:cstheme="majorBidi"/>
      <w:i/>
      <w:iCs/>
      <w:szCs w:val="21"/>
      <w:lang w:val="de-CH"/>
    </w:rPr>
  </w:style>
  <w:style w:type="paragraph" w:customStyle="1" w:styleId="TBSText1ptZS07pt">
    <w:name w:val="_TBS_Text_1pt_ZS_0.7pt"/>
    <w:uiPriority w:val="98"/>
    <w:rsid w:val="00E027FD"/>
    <w:pPr>
      <w:spacing w:line="14" w:lineRule="exact"/>
    </w:pPr>
    <w:rPr>
      <w:rFonts w:ascii="Arial" w:hAnsi="Arial" w:cs="Arial"/>
      <w:sz w:val="2"/>
      <w:lang w:val="de-CH"/>
    </w:rPr>
  </w:style>
  <w:style w:type="paragraph" w:customStyle="1" w:styleId="UNTDepartement">
    <w:name w:val="_UNT_Departement"/>
    <w:basedOn w:val="Unterschrift"/>
    <w:link w:val="UNTDepartementZchn"/>
    <w:uiPriority w:val="98"/>
    <w:rsid w:val="00E027FD"/>
    <w:pPr>
      <w:spacing w:after="1040"/>
    </w:pPr>
  </w:style>
  <w:style w:type="character" w:customStyle="1" w:styleId="UNTDepartementZchn">
    <w:name w:val="_UNT_Departement Zchn"/>
    <w:basedOn w:val="Absatz-Standardschriftart"/>
    <w:link w:val="UNTDepartement"/>
    <w:uiPriority w:val="98"/>
    <w:rsid w:val="00E027FD"/>
    <w:rPr>
      <w:rFonts w:ascii="Arial" w:hAnsi="Arial"/>
      <w:szCs w:val="20"/>
      <w:lang w:val="de-CH"/>
    </w:rPr>
  </w:style>
  <w:style w:type="paragraph" w:customStyle="1" w:styleId="UNTFunktion">
    <w:name w:val="_UNT_Funktion"/>
    <w:basedOn w:val="Unterschrift"/>
    <w:link w:val="UNTFunktionZchn"/>
    <w:uiPriority w:val="98"/>
    <w:rsid w:val="00E027FD"/>
    <w:pPr>
      <w:spacing w:after="520"/>
    </w:pPr>
  </w:style>
  <w:style w:type="character" w:customStyle="1" w:styleId="UNTFunktionZchn">
    <w:name w:val="_UNT_Funktion Zchn"/>
    <w:basedOn w:val="Absatz-Standardschriftart"/>
    <w:link w:val="UNTFunktion"/>
    <w:uiPriority w:val="98"/>
    <w:rsid w:val="00E027FD"/>
    <w:rPr>
      <w:rFonts w:ascii="Arial" w:hAnsi="Arial"/>
      <w:szCs w:val="20"/>
      <w:lang w:val="de-CH"/>
    </w:rPr>
  </w:style>
  <w:style w:type="paragraph" w:customStyle="1" w:styleId="Zwischentitel">
    <w:name w:val="_Zwischentitel"/>
    <w:basedOn w:val="DEFAULTTITLE"/>
    <w:next w:val="Textkrper"/>
    <w:uiPriority w:val="19"/>
    <w:qFormat/>
    <w:rsid w:val="00E027FD"/>
  </w:style>
  <w:style w:type="character" w:styleId="Funotenzeichen">
    <w:name w:val="footnote reference"/>
    <w:basedOn w:val="Absatz-Standardschriftart"/>
    <w:uiPriority w:val="99"/>
    <w:semiHidden/>
    <w:unhideWhenUsed/>
    <w:rsid w:val="00E027FD"/>
    <w:rPr>
      <w:vertAlign w:val="superscript"/>
    </w:rPr>
  </w:style>
  <w:style w:type="character" w:styleId="Hyperlink">
    <w:name w:val="Hyperlink"/>
    <w:basedOn w:val="Absatz-Standardschriftart"/>
    <w:uiPriority w:val="99"/>
    <w:unhideWhenUsed/>
    <w:rsid w:val="00E027FD"/>
    <w:rPr>
      <w:color w:val="000000" w:themeColor="hyperlink"/>
      <w:u w:val="single"/>
    </w:rPr>
  </w:style>
  <w:style w:type="character" w:customStyle="1" w:styleId="InfoText">
    <w:name w:val="_InfoText"/>
    <w:basedOn w:val="Absatz-Standardschriftart"/>
    <w:uiPriority w:val="49"/>
    <w:qFormat/>
    <w:rsid w:val="00E027FD"/>
    <w:rPr>
      <w:vanish/>
      <w:color w:val="1A6365" w:themeColor="accent6"/>
      <w:sz w:val="18"/>
    </w:rPr>
  </w:style>
  <w:style w:type="character" w:styleId="Platzhaltertext">
    <w:name w:val="Placeholder Text"/>
    <w:basedOn w:val="Absatz-Standardschriftart"/>
    <w:uiPriority w:val="99"/>
    <w:semiHidden/>
    <w:rsid w:val="000B5709"/>
    <w:rPr>
      <w:color w:val="808080"/>
    </w:rPr>
  </w:style>
  <w:style w:type="table" w:styleId="TabellemithellemGitternetz">
    <w:name w:val="Grid Table Light"/>
    <w:basedOn w:val="NormaleTabelle"/>
    <w:uiPriority w:val="40"/>
    <w:rsid w:val="006E314A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left w:w="57" w:type="dxa"/>
        <w:right w:w="57" w:type="dxa"/>
      </w:tblCellMar>
    </w:tblPr>
  </w:style>
  <w:style w:type="paragraph" w:customStyle="1" w:styleId="Tabelle">
    <w:name w:val="_Tabelle"/>
    <w:basedOn w:val="Standard"/>
    <w:uiPriority w:val="2"/>
    <w:qFormat/>
    <w:rsid w:val="00E027FD"/>
    <w:pPr>
      <w:spacing w:after="260"/>
    </w:pPr>
  </w:style>
  <w:style w:type="table" w:customStyle="1" w:styleId="RUAGRot">
    <w:name w:val="_RUAG_Rot"/>
    <w:basedOn w:val="NormaleTabelle"/>
    <w:uiPriority w:val="99"/>
    <w:rsid w:val="00E027FD"/>
    <w:pPr>
      <w:spacing w:line="240" w:lineRule="auto"/>
    </w:pPr>
    <w:tblPr>
      <w:tblStyleRowBandSize w:val="1"/>
      <w:tblStyleColBandSize w:val="1"/>
      <w:tblBorders>
        <w:top w:val="single" w:sz="4" w:space="0" w:color="424A51" w:themeColor="text2" w:themeShade="80"/>
        <w:left w:val="single" w:sz="4" w:space="0" w:color="424A51" w:themeColor="text2" w:themeShade="80"/>
        <w:bottom w:val="single" w:sz="4" w:space="0" w:color="424A51" w:themeColor="text2" w:themeShade="80"/>
        <w:right w:val="single" w:sz="4" w:space="0" w:color="424A51" w:themeColor="text2" w:themeShade="80"/>
        <w:insideH w:val="single" w:sz="4" w:space="0" w:color="424A51" w:themeColor="text2" w:themeShade="80"/>
        <w:insideV w:val="single" w:sz="4" w:space="0" w:color="424A51" w:themeColor="text2" w:themeShade="80"/>
      </w:tblBorders>
      <w:tblCellMar>
        <w:left w:w="57" w:type="dxa"/>
        <w:right w:w="57" w:type="dxa"/>
      </w:tblCellMar>
    </w:tblPr>
    <w:tblStylePr w:type="firstRow">
      <w:rPr>
        <w:b/>
        <w:color w:val="FFFFFF" w:themeColor="background1"/>
      </w:rPr>
      <w:tblPr/>
      <w:tcPr>
        <w:shd w:val="clear" w:color="auto" w:fill="FF0000" w:themeFill="accent1"/>
      </w:tcPr>
    </w:tblStylePr>
    <w:tblStylePr w:type="lastRow">
      <w:rPr>
        <w:b/>
        <w:color w:val="FFFFFF" w:themeColor="background1"/>
      </w:rPr>
      <w:tblPr/>
      <w:tcPr>
        <w:shd w:val="clear" w:color="auto" w:fill="FF0000" w:themeFill="accent1"/>
      </w:tcPr>
    </w:tblStylePr>
    <w:tblStylePr w:type="firstCol">
      <w:rPr>
        <w:b/>
        <w:color w:val="FFFFFF" w:themeColor="background1"/>
      </w:rPr>
      <w:tblPr/>
      <w:tcPr>
        <w:shd w:val="clear" w:color="auto" w:fill="FF0000" w:themeFill="accent1"/>
      </w:tcPr>
    </w:tblStylePr>
    <w:tblStylePr w:type="lastCol">
      <w:rPr>
        <w:b/>
        <w:color w:val="FFFFFF" w:themeColor="background1"/>
      </w:rPr>
      <w:tblPr/>
      <w:tcPr>
        <w:shd w:val="clear" w:color="auto" w:fill="FF0000" w:themeFill="accent1"/>
      </w:tcPr>
    </w:tblStylePr>
    <w:tblStylePr w:type="band1Vert">
      <w:tblPr/>
      <w:tcPr>
        <w:shd w:val="clear" w:color="auto" w:fill="CFD4D8" w:themeFill="text2" w:themeFillTint="66"/>
      </w:tcPr>
    </w:tblStylePr>
    <w:tblStylePr w:type="band1Horz">
      <w:tblPr/>
      <w:tcPr>
        <w:shd w:val="clear" w:color="auto" w:fill="CFD4D8" w:themeFill="text2" w:themeFillTint="66"/>
      </w:tcPr>
    </w:tblStylePr>
  </w:style>
  <w:style w:type="table" w:customStyle="1" w:styleId="RUAGGrau">
    <w:name w:val="_RUAG_Grau"/>
    <w:basedOn w:val="NormaleTabelle"/>
    <w:uiPriority w:val="99"/>
    <w:rsid w:val="00E027FD"/>
    <w:pPr>
      <w:spacing w:line="240" w:lineRule="auto"/>
    </w:pPr>
    <w:tblPr>
      <w:tblStyleRowBandSize w:val="1"/>
      <w:tblStyleColBandSize w:val="1"/>
      <w:tblBorders>
        <w:top w:val="single" w:sz="4" w:space="0" w:color="424A51" w:themeColor="text2" w:themeShade="80"/>
        <w:left w:val="single" w:sz="4" w:space="0" w:color="424A51" w:themeColor="text2" w:themeShade="80"/>
        <w:bottom w:val="single" w:sz="4" w:space="0" w:color="424A51" w:themeColor="text2" w:themeShade="80"/>
        <w:right w:val="single" w:sz="4" w:space="0" w:color="424A51" w:themeColor="text2" w:themeShade="80"/>
        <w:insideH w:val="single" w:sz="4" w:space="0" w:color="424A51" w:themeColor="text2" w:themeShade="80"/>
        <w:insideV w:val="single" w:sz="4" w:space="0" w:color="424A51" w:themeColor="text2" w:themeShade="80"/>
      </w:tblBorders>
      <w:tblCellMar>
        <w:left w:w="57" w:type="dxa"/>
        <w:right w:w="57" w:type="dxa"/>
      </w:tblCellMar>
    </w:tblPr>
    <w:tblStylePr w:type="firstRow">
      <w:rPr>
        <w:b/>
      </w:rPr>
      <w:tblPr/>
      <w:tcPr>
        <w:shd w:val="clear" w:color="auto" w:fill="88959E" w:themeFill="text2"/>
      </w:tcPr>
    </w:tblStylePr>
    <w:tblStylePr w:type="lastRow">
      <w:rPr>
        <w:b/>
      </w:rPr>
      <w:tblPr/>
      <w:tcPr>
        <w:shd w:val="clear" w:color="auto" w:fill="88959E" w:themeFill="text2"/>
      </w:tcPr>
    </w:tblStylePr>
    <w:tblStylePr w:type="firstCol">
      <w:rPr>
        <w:b/>
      </w:rPr>
      <w:tblPr/>
      <w:tcPr>
        <w:shd w:val="clear" w:color="auto" w:fill="88959E" w:themeFill="text2"/>
      </w:tcPr>
    </w:tblStylePr>
    <w:tblStylePr w:type="lastCol">
      <w:rPr>
        <w:b/>
      </w:rPr>
      <w:tblPr/>
      <w:tcPr>
        <w:shd w:val="clear" w:color="auto" w:fill="88959E" w:themeFill="text2"/>
      </w:tcPr>
    </w:tblStylePr>
    <w:tblStylePr w:type="band1Vert">
      <w:tblPr/>
      <w:tcPr>
        <w:shd w:val="clear" w:color="auto" w:fill="CFD4D8" w:themeFill="text2" w:themeFillTint="66"/>
      </w:tcPr>
    </w:tblStylePr>
    <w:tblStylePr w:type="band1Horz">
      <w:tblPr/>
      <w:tcPr>
        <w:shd w:val="clear" w:color="auto" w:fill="CFD4D8" w:themeFill="text2" w:themeFillTint="66"/>
      </w:tcPr>
    </w:tblStylePr>
  </w:style>
  <w:style w:type="table" w:customStyle="1" w:styleId="RUAGTrkis">
    <w:name w:val="_RUAG_Türkis"/>
    <w:basedOn w:val="NormaleTabelle"/>
    <w:uiPriority w:val="99"/>
    <w:rsid w:val="00E027FD"/>
    <w:pPr>
      <w:spacing w:line="240" w:lineRule="auto"/>
    </w:pPr>
    <w:tblPr>
      <w:tblStyleRowBandSize w:val="1"/>
      <w:tblStyleColBandSize w:val="1"/>
      <w:tblBorders>
        <w:top w:val="single" w:sz="4" w:space="0" w:color="424A51" w:themeColor="text2" w:themeShade="80"/>
        <w:left w:val="single" w:sz="4" w:space="0" w:color="424A51" w:themeColor="text2" w:themeShade="80"/>
        <w:bottom w:val="single" w:sz="4" w:space="0" w:color="424A51" w:themeColor="text2" w:themeShade="80"/>
        <w:right w:val="single" w:sz="4" w:space="0" w:color="424A51" w:themeColor="text2" w:themeShade="80"/>
        <w:insideH w:val="single" w:sz="4" w:space="0" w:color="424A51" w:themeColor="text2" w:themeShade="80"/>
        <w:insideV w:val="single" w:sz="4" w:space="0" w:color="424A51" w:themeColor="text2" w:themeShade="80"/>
      </w:tblBorders>
      <w:tblCellMar>
        <w:left w:w="57" w:type="dxa"/>
        <w:right w:w="57" w:type="dxa"/>
      </w:tblCellMar>
    </w:tblPr>
    <w:tblStylePr w:type="firstRow">
      <w:rPr>
        <w:b/>
      </w:rPr>
      <w:tblPr/>
      <w:tcPr>
        <w:shd w:val="clear" w:color="auto" w:fill="31B7BC" w:themeFill="accent5"/>
      </w:tcPr>
    </w:tblStylePr>
    <w:tblStylePr w:type="lastRow">
      <w:rPr>
        <w:b/>
      </w:rPr>
      <w:tblPr/>
      <w:tcPr>
        <w:shd w:val="clear" w:color="auto" w:fill="31B7BC" w:themeFill="accent5"/>
      </w:tcPr>
    </w:tblStylePr>
    <w:tblStylePr w:type="firstCol">
      <w:rPr>
        <w:b/>
      </w:rPr>
      <w:tblPr/>
      <w:tcPr>
        <w:shd w:val="clear" w:color="auto" w:fill="31B7BC" w:themeFill="accent5"/>
      </w:tcPr>
    </w:tblStylePr>
    <w:tblStylePr w:type="lastCol">
      <w:rPr>
        <w:b/>
      </w:rPr>
      <w:tblPr/>
      <w:tcPr>
        <w:shd w:val="clear" w:color="auto" w:fill="31B7BC" w:themeFill="accent5"/>
      </w:tcPr>
    </w:tblStylePr>
    <w:tblStylePr w:type="band1Vert">
      <w:tblPr/>
      <w:tcPr>
        <w:shd w:val="clear" w:color="auto" w:fill="CFD4D8" w:themeFill="text2" w:themeFillTint="66"/>
      </w:tcPr>
    </w:tblStylePr>
    <w:tblStylePr w:type="band1Horz">
      <w:tblPr/>
      <w:tcPr>
        <w:shd w:val="clear" w:color="auto" w:fill="CFD4D8" w:themeFill="text2" w:themeFillTint="66"/>
      </w:tcPr>
    </w:tblStylePr>
  </w:style>
  <w:style w:type="table" w:styleId="EinfacheTabelle1">
    <w:name w:val="Plain Table 1"/>
    <w:basedOn w:val="NormaleTabelle"/>
    <w:uiPriority w:val="41"/>
    <w:rsid w:val="00590722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RUAGDunkelrot">
    <w:name w:val="_RUAG_Dunkelrot"/>
    <w:basedOn w:val="NormaleTabelle"/>
    <w:uiPriority w:val="99"/>
    <w:rsid w:val="00E027FD"/>
    <w:pPr>
      <w:spacing w:line="240" w:lineRule="auto"/>
    </w:pPr>
    <w:tblPr>
      <w:tblStyleRowBandSize w:val="1"/>
      <w:tblStyleColBandSize w:val="1"/>
      <w:tblBorders>
        <w:top w:val="single" w:sz="4" w:space="0" w:color="636F79" w:themeColor="text2" w:themeShade="BF"/>
        <w:left w:val="single" w:sz="4" w:space="0" w:color="636F79" w:themeColor="text2" w:themeShade="BF"/>
        <w:bottom w:val="single" w:sz="4" w:space="0" w:color="636F79" w:themeColor="text2" w:themeShade="BF"/>
        <w:right w:val="single" w:sz="4" w:space="0" w:color="636F79" w:themeColor="text2" w:themeShade="BF"/>
        <w:insideH w:val="single" w:sz="4" w:space="0" w:color="636F79" w:themeColor="text2" w:themeShade="BF"/>
        <w:insideV w:val="single" w:sz="4" w:space="0" w:color="636F79" w:themeColor="text2" w:themeShade="BF"/>
      </w:tblBorders>
      <w:tblCellMar>
        <w:left w:w="57" w:type="dxa"/>
        <w:right w:w="57" w:type="dxa"/>
      </w:tblCellMar>
    </w:tblPr>
    <w:tblStylePr w:type="firstRow">
      <w:rPr>
        <w:b/>
        <w:color w:val="FFFFFF" w:themeColor="background1"/>
      </w:rPr>
      <w:tblPr/>
      <w:tcPr>
        <w:shd w:val="clear" w:color="auto" w:fill="590012" w:themeFill="accent2"/>
      </w:tcPr>
    </w:tblStylePr>
    <w:tblStylePr w:type="lastRow">
      <w:rPr>
        <w:b/>
        <w:color w:val="FFFFFF" w:themeColor="background1"/>
      </w:rPr>
      <w:tblPr/>
      <w:tcPr>
        <w:shd w:val="clear" w:color="auto" w:fill="590012" w:themeFill="accent2"/>
      </w:tcPr>
    </w:tblStylePr>
    <w:tblStylePr w:type="firstCol">
      <w:rPr>
        <w:b/>
        <w:color w:val="FFFFFF" w:themeColor="background1"/>
      </w:rPr>
      <w:tblPr/>
      <w:tcPr>
        <w:shd w:val="clear" w:color="auto" w:fill="590012" w:themeFill="accent2"/>
      </w:tcPr>
    </w:tblStylePr>
    <w:tblStylePr w:type="lastCol">
      <w:rPr>
        <w:b/>
        <w:color w:val="FFFFFF" w:themeColor="background1"/>
      </w:rPr>
      <w:tblPr/>
      <w:tcPr>
        <w:shd w:val="clear" w:color="auto" w:fill="590012" w:themeFill="accent2"/>
      </w:tcPr>
    </w:tblStylePr>
    <w:tblStylePr w:type="band1Vert">
      <w:tblPr/>
      <w:tcPr>
        <w:shd w:val="clear" w:color="auto" w:fill="CFD4D8" w:themeFill="text2" w:themeFillTint="66"/>
      </w:tcPr>
    </w:tblStylePr>
    <w:tblStylePr w:type="band1Horz">
      <w:tblPr/>
      <w:tcPr>
        <w:shd w:val="clear" w:color="auto" w:fill="CFD4D8" w:themeFill="text2" w:themeFillTint="66"/>
      </w:tcPr>
    </w:tblStylePr>
  </w:style>
  <w:style w:type="character" w:styleId="BesuchterLink">
    <w:name w:val="FollowedHyperlink"/>
    <w:basedOn w:val="Absatz-Standardschriftart"/>
    <w:uiPriority w:val="99"/>
    <w:semiHidden/>
    <w:unhideWhenUsed/>
    <w:rsid w:val="00691D46"/>
    <w:rPr>
      <w:color w:val="000000" w:themeColor="followedHyperlink"/>
      <w:u w:val="single"/>
    </w:rPr>
  </w:style>
  <w:style w:type="paragraph" w:customStyle="1" w:styleId="Formatvorlage1">
    <w:name w:val="Formatvorlage1"/>
    <w:basedOn w:val="berschrift2"/>
    <w:uiPriority w:val="98"/>
    <w:rsid w:val="00104D1F"/>
    <w:pPr>
      <w:numPr>
        <w:ilvl w:val="0"/>
        <w:numId w:val="11"/>
      </w:numPr>
    </w:pPr>
  </w:style>
  <w:style w:type="paragraph" w:customStyle="1" w:styleId="Formatvorlage2">
    <w:name w:val="Formatvorlage2"/>
    <w:basedOn w:val="berschrift2"/>
    <w:uiPriority w:val="98"/>
    <w:rsid w:val="00104D1F"/>
    <w:pPr>
      <w:ind w:left="360"/>
    </w:pPr>
  </w:style>
  <w:style w:type="character" w:styleId="NichtaufgelsteErwhnung">
    <w:name w:val="Unresolved Mention"/>
    <w:basedOn w:val="Absatz-Standardschriftart"/>
    <w:uiPriority w:val="99"/>
    <w:semiHidden/>
    <w:unhideWhenUsed/>
    <w:rsid w:val="001848AF"/>
    <w:rPr>
      <w:color w:val="605E5C"/>
      <w:shd w:val="clear" w:color="auto" w:fill="E1DFDD"/>
    </w:rPr>
  </w:style>
  <w:style w:type="character" w:customStyle="1" w:styleId="rynqvb">
    <w:name w:val="rynqvb"/>
    <w:basedOn w:val="Absatz-Standardschriftart"/>
    <w:rsid w:val="0021255C"/>
  </w:style>
  <w:style w:type="character" w:styleId="Kommentarzeichen">
    <w:name w:val="annotation reference"/>
    <w:basedOn w:val="Absatz-Standardschriftart"/>
    <w:uiPriority w:val="99"/>
    <w:semiHidden/>
    <w:unhideWhenUsed/>
    <w:rsid w:val="0005691A"/>
    <w:rPr>
      <w:sz w:val="16"/>
      <w:szCs w:val="16"/>
    </w:rPr>
  </w:style>
  <w:style w:type="paragraph" w:styleId="berarbeitung">
    <w:name w:val="Revision"/>
    <w:hidden/>
    <w:uiPriority w:val="99"/>
    <w:semiHidden/>
    <w:rsid w:val="00FB5666"/>
    <w:pPr>
      <w:spacing w:line="240" w:lineRule="auto"/>
    </w:pPr>
    <w:rPr>
      <w:rFonts w:ascii="Arial" w:hAnsi="Arial"/>
      <w:lang w:val="de-CH"/>
    </w:rPr>
  </w:style>
  <w:style w:type="table" w:styleId="Gitternetztabelle4">
    <w:name w:val="Grid Table 4"/>
    <w:basedOn w:val="NormaleTabelle"/>
    <w:uiPriority w:val="49"/>
    <w:rsid w:val="00A6419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netztabelle4Akzent4">
    <w:name w:val="Grid Table 4 Accent 4"/>
    <w:basedOn w:val="NormaleTabelle"/>
    <w:uiPriority w:val="49"/>
    <w:rsid w:val="00A6419D"/>
    <w:pPr>
      <w:spacing w:line="240" w:lineRule="auto"/>
    </w:pPr>
    <w:tblPr>
      <w:tblStyleRowBandSize w:val="1"/>
      <w:tblStyleColBandSize w:val="1"/>
      <w:tblBorders>
        <w:top w:val="single" w:sz="4" w:space="0" w:color="93989F" w:themeColor="accent4" w:themeTint="99"/>
        <w:left w:val="single" w:sz="4" w:space="0" w:color="93989F" w:themeColor="accent4" w:themeTint="99"/>
        <w:bottom w:val="single" w:sz="4" w:space="0" w:color="93989F" w:themeColor="accent4" w:themeTint="99"/>
        <w:right w:val="single" w:sz="4" w:space="0" w:color="93989F" w:themeColor="accent4" w:themeTint="99"/>
        <w:insideH w:val="single" w:sz="4" w:space="0" w:color="93989F" w:themeColor="accent4" w:themeTint="99"/>
        <w:insideV w:val="single" w:sz="4" w:space="0" w:color="93989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0555A" w:themeColor="accent4"/>
          <w:left w:val="single" w:sz="4" w:space="0" w:color="50555A" w:themeColor="accent4"/>
          <w:bottom w:val="single" w:sz="4" w:space="0" w:color="50555A" w:themeColor="accent4"/>
          <w:right w:val="single" w:sz="4" w:space="0" w:color="50555A" w:themeColor="accent4"/>
          <w:insideH w:val="nil"/>
          <w:insideV w:val="nil"/>
        </w:tcBorders>
        <w:shd w:val="clear" w:color="auto" w:fill="50555A" w:themeFill="accent4"/>
      </w:tcPr>
    </w:tblStylePr>
    <w:tblStylePr w:type="lastRow">
      <w:rPr>
        <w:b/>
        <w:bCs/>
      </w:rPr>
      <w:tblPr/>
      <w:tcPr>
        <w:tcBorders>
          <w:top w:val="double" w:sz="4" w:space="0" w:color="50555A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CDF" w:themeFill="accent4" w:themeFillTint="33"/>
      </w:tcPr>
    </w:tblStylePr>
    <w:tblStylePr w:type="band1Horz">
      <w:tblPr/>
      <w:tcPr>
        <w:shd w:val="clear" w:color="auto" w:fill="DBDCDF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1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0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3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7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36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6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782628">
          <w:marLeft w:val="74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55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0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5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9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339682">
          <w:marLeft w:val="1138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254142">
          <w:marLeft w:val="1138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49326">
          <w:marLeft w:val="1138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09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5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5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1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9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5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7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4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5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0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4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\\adb.intra.admin.ch\RUAG$\Org\CFI-INFO\04_Marketing%20und%20Kommunikation\02_Vorlagen%20C5I\Vorlage_Word_RUAG_C5I\Vorlage_Word_RUAG_C5I_grau.dotx" TargetMode="External"/></Relationships>
</file>

<file path=word/theme/theme1.xml><?xml version="1.0" encoding="utf-8"?>
<a:theme xmlns:a="http://schemas.openxmlformats.org/drawingml/2006/main" name="RUAG Word">
  <a:themeElements>
    <a:clrScheme name="RUAG_Word_Farben">
      <a:dk1>
        <a:srgbClr val="000000"/>
      </a:dk1>
      <a:lt1>
        <a:srgbClr val="FFFFFF"/>
      </a:lt1>
      <a:dk2>
        <a:srgbClr val="88959E"/>
      </a:dk2>
      <a:lt2>
        <a:srgbClr val="EAEDEF"/>
      </a:lt2>
      <a:accent1>
        <a:srgbClr val="FF0000"/>
      </a:accent1>
      <a:accent2>
        <a:srgbClr val="590012"/>
      </a:accent2>
      <a:accent3>
        <a:srgbClr val="96A5AF"/>
      </a:accent3>
      <a:accent4>
        <a:srgbClr val="50555A"/>
      </a:accent4>
      <a:accent5>
        <a:srgbClr val="31B7BC"/>
      </a:accent5>
      <a:accent6>
        <a:srgbClr val="1A6365"/>
      </a:accent6>
      <a:hlink>
        <a:srgbClr val="000000"/>
      </a:hlink>
      <a:folHlink>
        <a:srgbClr val="000000"/>
      </a:folHlink>
    </a:clrScheme>
    <a:fontScheme name="RUAG_Schriften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bg1">
            <a:lumMod val="85000"/>
          </a:schemeClr>
        </a:solidFill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runtimeDocumentMetaData xmlns="http://www.rubicon-it.com/Correspondence/RuntimeDocumentMetadata" version="2">
  <identification xmlns="http://www.rubicon-it.com/Correspondence/RuntimeDocumentMetadata/Identification/1.0">
    <external>
      <id>23ea4678-9b3c-4ce6-b423-822cc4be0d60</id>
      <origin>
        <environmentName>Produktion</environmentName>
        <client>Produktion</client>
        <department>Produktion</department>
        <lineOfBusiness>Produktion</lineOfBusiness>
        <application>Document Partner Cockpit</application>
      </origin>
    </external>
    <internal>
      <individualMailItemID>e39f7846-86ae-4f35-8667-023d443ddc1d</individualMailItemID>
    </internal>
  </identification>
  <data xmlns="http://www.rubicon-it.com/Correspondence/RuntimeDocumentMetadata/Data/1.0">
    <schemaNamespace>http://www.vlm.admin.ch/xmlns/Standard/1</schemaNamespace>
  </data>
  <template xmlns="http://www.rubicon-it.com/Correspondence/RuntimeDocumentMetadata/Template/1.0">
    <organization>RUAG</organization>
    <mailItemClass>RUAG_Vorlagen.Hochformat_ohne Nummerierung</mailItemClass>
    <documentClass>Hochformat_ohne Nummerierung DE</documentClass>
    <versionIdentifier>
      <system>Abnahme</system>
      <identifier>104857</identifier>
    </versionIdentifier>
  </template>
  <environment xmlns="http://www.rubicon-it.com/Correspondence/RuntimeDocumentMetadata/Environment/1.0">
    <displayName>Produktion</displayName>
    <environmentNameForIndividualClient>Produktion</environmentNameForIndividualClient>
    <isProductionEnvironment>true</isProductionEnvironment>
    <creation>
      <programVersion>14.2.0.0</programVersion>
    </creation>
  </environment>
  <rendering xmlns="http://www.rubicon-it.com/Correspondence/RuntimeDocumentMetadata/Rendering/1.0">
    <renderingPdfType>DocumentPartnerPdf</renderingPdfType>
  </rendering>
</runtimeDocumentMetaData>
</file>

<file path=customXml/item3.xml><?xml version="1.0" encoding="utf-8"?>
<Dokument xmlns="http://www.vlm.admin.ch/xmlns/Standard/1" minorVersion="5">
  <Benutzer>
    <Person>
      <Anrede>Frau</Anrede>
      <Vorname>Yvonne</Vorname>
      <Nachname>Ottiger</Nachname>
      <Funktion>Assistant NEO Services</Funktion>
    </Person>
  </Benutzer>
  <Absender>
    <Kopf>
      <Verwaltungseinheit>
        <Departement>
          <Lang>RUAG MRO Holding AG</Lang>
          <Kurz>RUAGH</Kurz>
        </Departement>
        <Amt>
          <Lang>RUAG AG</Lang>
          <Kurz>RUAG</Kurz>
        </Amt>
        <Abteilung>Innovations Organisation</Abteilung>
        <Sektion>Stab und PMO</Sektion>
      </Verwaltungseinheit>
      <Person>
        <Anrede>Frau</Anrede>
        <Vorname>Yvonne</Vorname>
        <Nachname>Ottiger</Nachname>
        <Funktion>Assistant &amp; PMO RIO</Funktion>
      </Person>
      <Adresse>
        <Strasse>Stauffacherstrasse 65</Strasse>
        <PLZ>3000</PLZ>
        <Ort>Bern 22</Ort>
        <Staat>
          <Name>Schweiz</Name>
          <Iso2>CH</Iso2>
        </Staat>
      </Adresse>
      <Telefon>+41 58 46 70523</Telefon>
      <EMail>Yvonne.Ottiger@ruag.ch</EMail>
    </Kopf>
    <Fuss>
      <Verwaltungseinheit>
        <Departement>
          <Lang>RUAG MRO Holding AG</Lang>
          <Kurz>RUAGH</Kurz>
        </Departement>
        <Amt>
          <Lang>RUAG AG</Lang>
          <Kurz>RUAG</Kurz>
        </Amt>
        <Abteilung>Innovations Organisation</Abteilung>
        <Sektion>Stab und PMO</Sektion>
      </Verwaltungseinheit>
      <Person>
        <Anrede>Frau</Anrede>
        <Vorname>Yvonne</Vorname>
        <Nachname>Ottiger</Nachname>
        <Funktion>Assistant &amp; PMO RIO</Funktion>
      </Person>
      <Adresse>
        <Strasse>Stauffacherstrasse 65</Strasse>
        <PLZ>3000</PLZ>
        <Ort>Bern 22</Ort>
        <Staat>
          <Name>Schweiz</Name>
          <Iso2>CH</Iso2>
        </Staat>
      </Adresse>
      <Telefon>+41 58 46 70523</Telefon>
      <EMail>Yvonne.Ottiger@ruag.ch</EMail>
    </Fuss>
  </Absender>
  <Unterschrift>
    <Links>
      <Verwaltungseinheit>
        <Departement>
          <Lang>RUAG MRO Holding AG</Lang>
          <Kurz>RUAGH</Kurz>
        </Departement>
        <Amt>
          <Lang>RUAG AG</Lang>
          <Kurz>RUAG</Kurz>
        </Amt>
      </Verwaltungseinheit>
      <Person>
        <Anrede>Frau</Anrede>
        <Vorname>Yvonne</Vorname>
        <Nachname>Ottiger</Nachname>
        <Funktion>Assistant NEO Services</Funktion>
      </Person>
    </Links>
  </Unterschrift>
  <Empfaenger>
    <Verwaltungseinheit>
      <Departement>
        <Lang>RUAG MRO Holding AG</Lang>
        <Kurz>RUAGH</Kurz>
      </Departement>
      <Amt>
        <Lang>RUAG AG</Lang>
        <Kurz>RUAG</Kurz>
      </Amt>
      <Abteilung>Group Human Ressources</Abteilung>
      <Sektion>HR Operations</Sektion>
    </Verwaltungseinheit>
    <Person>
      <Anrede>Frau</Anrede>
      <Vorname>Rahel</Vorname>
      <Nachname>Rösti</Nachname>
      <Funktion>Kaufmännischer Mitarbeiter 5</Funktion>
    </Person>
    <Adresse>
      <Strasse>Allmendstrasse 86</Strasse>
      <PLZ>3602</PLZ>
      <Ort>Thun</Ort>
      <Staat>
        <Name>Schweiz</Name>
        <Iso2>CH</Iso2>
      </Staat>
    </Adresse>
    <EMail>Rahel.Roesti@ruag.ch</EMail>
  </Empfaenger>
  <Erstellungsdatum>
    <Iso>2022-08-08</Iso>
    <Langformat>8. August 2022</Langformat>
  </Erstellungsdatum>
  <Geschaeftsdetails>
    <Betreff>Merkblatt für Neuentretende RIO</Betreff>
  </Geschaeftsdetails>
  <Klassifizierung>
    <Dokument>INTERN</Dokument>
  </Klassifizierung>
  <Sprache>de</Sprache>
  <CDBund>
    <Wappenfarbe>Schwarz</Wappenfarbe>
    <HierarchiestufenAndrucken>1234</HierarchiestufenAndrucken>
    <WappenAufFolgeseiten>Nein</WappenAufFolgeseiten>
  </CDBund>
</Dokument>
</file>

<file path=customXml/itemProps1.xml><?xml version="1.0" encoding="utf-8"?>
<ds:datastoreItem xmlns:ds="http://schemas.openxmlformats.org/officeDocument/2006/customXml" ds:itemID="{FD1DD022-5111-465E-BFB7-71B38F6D634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6451942-3218-4BF8-A1F1-C4FE50A179AC}">
  <ds:schemaRefs>
    <ds:schemaRef ds:uri="http://www.rubicon-it.com/Correspondence/RuntimeDocumentMetadata"/>
    <ds:schemaRef ds:uri="http://www.rubicon-it.com/Correspondence/RuntimeDocumentMetadata/Identification/1.0"/>
    <ds:schemaRef ds:uri="http://www.rubicon-it.com/Correspondence/RuntimeDocumentMetadata/Data/1.0"/>
    <ds:schemaRef ds:uri="http://www.rubicon-it.com/Correspondence/RuntimeDocumentMetadata/Template/1.0"/>
    <ds:schemaRef ds:uri="http://www.rubicon-it.com/Correspondence/RuntimeDocumentMetadata/Environment/1.0"/>
    <ds:schemaRef ds:uri="http://www.rubicon-it.com/Correspondence/RuntimeDocumentMetadata/Rendering/1.0"/>
  </ds:schemaRefs>
</ds:datastoreItem>
</file>

<file path=customXml/itemProps3.xml><?xml version="1.0" encoding="utf-8"?>
<ds:datastoreItem xmlns:ds="http://schemas.openxmlformats.org/officeDocument/2006/customXml" ds:itemID="{38CC1BEC-2F7F-4C37-A6AD-551055B1934B}">
  <ds:schemaRefs>
    <ds:schemaRef ds:uri="http://www.vlm.admin.ch/xmlns/Standard/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Vorlage_Word_RUAG_C5I_grau</Template>
  <TotalTime>0</TotalTime>
  <Pages>9</Pages>
  <Words>1340</Words>
  <Characters>8446</Characters>
  <Application>Microsoft Office Word</Application>
  <DocSecurity>0</DocSecurity>
  <Lines>70</Lines>
  <Paragraphs>19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Navaratnam Harithesh RUAG</dc:creator>
  <cp:keywords/>
  <dc:description/>
  <cp:lastModifiedBy>Navaratnam Harithesh RUAG</cp:lastModifiedBy>
  <cp:revision>10</cp:revision>
  <cp:lastPrinted>2024-10-16T16:59:00Z</cp:lastPrinted>
  <dcterms:created xsi:type="dcterms:W3CDTF">2026-03-13T09:52:00Z</dcterms:created>
  <dcterms:modified xsi:type="dcterms:W3CDTF">2026-03-13T12:11:00Z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45c3252-146d-46f3-8062-82cd8c8d7e7d_Enabled">
    <vt:lpwstr>true</vt:lpwstr>
  </property>
  <property fmtid="{D5CDD505-2E9C-101B-9397-08002B2CF9AE}" pid="3" name="MSIP_Label_245c3252-146d-46f3-8062-82cd8c8d7e7d_SetDate">
    <vt:lpwstr>2026-03-13T09:53:31Z</vt:lpwstr>
  </property>
  <property fmtid="{D5CDD505-2E9C-101B-9397-08002B2CF9AE}" pid="4" name="MSIP_Label_245c3252-146d-46f3-8062-82cd8c8d7e7d_Method">
    <vt:lpwstr>Privileged</vt:lpwstr>
  </property>
  <property fmtid="{D5CDD505-2E9C-101B-9397-08002B2CF9AE}" pid="5" name="MSIP_Label_245c3252-146d-46f3-8062-82cd8c8d7e7d_Name">
    <vt:lpwstr>L1</vt:lpwstr>
  </property>
  <property fmtid="{D5CDD505-2E9C-101B-9397-08002B2CF9AE}" pid="6" name="MSIP_Label_245c3252-146d-46f3-8062-82cd8c8d7e7d_SiteId">
    <vt:lpwstr>6ae27add-8276-4a38-88c1-3a9c1f973767</vt:lpwstr>
  </property>
  <property fmtid="{D5CDD505-2E9C-101B-9397-08002B2CF9AE}" pid="7" name="MSIP_Label_245c3252-146d-46f3-8062-82cd8c8d7e7d_ActionId">
    <vt:lpwstr>99624097-0c33-49d6-a5eb-4cccde21385b</vt:lpwstr>
  </property>
  <property fmtid="{D5CDD505-2E9C-101B-9397-08002B2CF9AE}" pid="8" name="MSIP_Label_245c3252-146d-46f3-8062-82cd8c8d7e7d_ContentBits">
    <vt:lpwstr>0</vt:lpwstr>
  </property>
  <property fmtid="{D5CDD505-2E9C-101B-9397-08002B2CF9AE}" pid="9" name="MSIP_Label_245c3252-146d-46f3-8062-82cd8c8d7e7d_Tag">
    <vt:lpwstr>10, 0, 1, 1</vt:lpwstr>
  </property>
</Properties>
</file>